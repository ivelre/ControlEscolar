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678"/>
        <w:gridCol w:w="6500"/>
      </w:tblGrid>
      <w:tr w:rsidR="00125AB1" w:rsidRPr="006658C4" w:rsidTr="00176D77">
        <w:trPr>
          <w:tblHeader/>
        </w:trPr>
        <w:tc>
          <w:tcPr>
            <w:tcW w:w="3678" w:type="dxa"/>
            <w:tcMar>
              <w:top w:w="504" w:type="dxa"/>
              <w:right w:w="720" w:type="dxa"/>
            </w:tcMar>
          </w:tcPr>
          <w:p w:rsidR="00125AB1" w:rsidRPr="006658C4" w:rsidRDefault="00056102" w:rsidP="00E96C92">
            <w:pPr>
              <w:pStyle w:val="Iniciales"/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-487680</wp:posOffset>
                      </wp:positionV>
                      <wp:extent cx="6454141" cy="1810512"/>
                      <wp:effectExtent l="0" t="0" r="3810" b="0"/>
                      <wp:wrapNone/>
                      <wp:docPr id="5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54141" cy="1810512"/>
                                <a:chOff x="0" y="0"/>
                                <a:chExt cx="6454141" cy="1810512"/>
                              </a:xfrm>
                            </wpg:grpSpPr>
                            <wps:wsp>
                              <wps:cNvPr id="43" name="Rectángulo rojo"/>
                              <wps:cNvSpPr/>
                              <wps:spPr>
                                <a:xfrm>
                                  <a:off x="1133413" y="419042"/>
                                  <a:ext cx="5320728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200CA94" id="Grupo 1" o:spid="_x0000_s1026" style="position:absolute;margin-left:.3pt;margin-top:-38.4pt;width:508.2pt;height:142.55pt;z-index:-251657216;mso-width-relative:margin" coordsize="64541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">
                      <v:rect id="Rectángulo rojo" o:spid="_x0000_s1027" style="position:absolute;left:11334;top:4190;width:53207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sdt>
              <w:sdtPr>
                <w:alias w:val="Iniciales:"/>
                <w:tag w:val="Iniciales:"/>
                <w:id w:val="477349409"/>
                <w:placeholder>
                  <w:docPart w:val="3498152C306F4A16B8A06BA730C24697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DC2C1A">
                  <w:t>ce</w:t>
                </w:r>
              </w:sdtContent>
            </w:sdt>
          </w:p>
          <w:p w:rsidR="00125AB1" w:rsidRPr="006658C4" w:rsidRDefault="00DC2C1A" w:rsidP="00125AB1">
            <w:pPr>
              <w:pStyle w:val="Ttulo3"/>
            </w:pPr>
            <w:r>
              <w:t>Descripción</w:t>
            </w:r>
          </w:p>
          <w:p w:rsidR="00125AB1" w:rsidRDefault="00125AB1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1F52AE" w:rsidRDefault="001F52AE" w:rsidP="00DC2C1A"/>
          <w:p w:rsidR="001F52AE" w:rsidRDefault="001F52AE" w:rsidP="00DC2C1A"/>
          <w:p w:rsidR="001F52AE" w:rsidRDefault="001F52AE" w:rsidP="00DC2C1A"/>
          <w:p w:rsidR="00483243" w:rsidRDefault="00483243" w:rsidP="00DC2C1A">
            <w:r>
              <w:t>Completo</w:t>
            </w:r>
          </w:p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483243" w:rsidRDefault="00483243" w:rsidP="00DC2C1A"/>
          <w:p w:rsidR="00D9549E" w:rsidRDefault="00D9549E" w:rsidP="00DC2C1A"/>
          <w:p w:rsidR="001F52AE" w:rsidRDefault="001F52AE" w:rsidP="00DC2C1A"/>
          <w:p w:rsidR="001F52AE" w:rsidRDefault="001F52AE" w:rsidP="00DC2C1A"/>
          <w:p w:rsidR="00D9549E" w:rsidRDefault="00D9549E" w:rsidP="00DC2C1A"/>
          <w:p w:rsidR="00D9549E" w:rsidRDefault="00D9549E" w:rsidP="00DC2C1A"/>
          <w:p w:rsidR="00D9549E" w:rsidRDefault="00D9549E" w:rsidP="00DC2C1A">
            <w:r>
              <w:t xml:space="preserve">Movimos la columna </w:t>
            </w:r>
            <w:r w:rsidRPr="00462747">
              <w:rPr>
                <w:b/>
              </w:rPr>
              <w:t xml:space="preserve">Oportunidad </w:t>
            </w:r>
            <w:r>
              <w:t>y metimos la descripción.</w:t>
            </w:r>
          </w:p>
          <w:p w:rsidR="00D9549E" w:rsidRDefault="00D9549E" w:rsidP="00DC2C1A">
            <w:r>
              <w:t>Lo que hizo que moviera en columna de oportunidad en Kardex de alumno</w:t>
            </w:r>
            <w:r w:rsidR="00E96AD0">
              <w:t xml:space="preserve"> como se</w:t>
            </w:r>
            <w:r w:rsidR="00462747">
              <w:t xml:space="preserve"> </w:t>
            </w:r>
            <w:r w:rsidR="00E96AD0">
              <w:t xml:space="preserve">muestra en la pantalla siguiente de </w:t>
            </w:r>
            <w:proofErr w:type="spellStart"/>
            <w:r w:rsidR="00E96AD0">
              <w:t>wilfrido</w:t>
            </w:r>
            <w:proofErr w:type="spellEnd"/>
            <w:r>
              <w:t xml:space="preserve">, te envió actualizada esa hoja en Excel </w:t>
            </w:r>
          </w:p>
          <w:p w:rsidR="00D9549E" w:rsidRDefault="00D9549E" w:rsidP="00DC2C1A">
            <w:r>
              <w:t xml:space="preserve">Que esta vista no se mueva lo hecho para que no vuelva </w:t>
            </w:r>
            <w:r>
              <w:lastRenderedPageBreak/>
              <w:t>a suceder si alguien le mueve solo de para nueva oportunidad</w:t>
            </w:r>
          </w:p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E96AD0" w:rsidRDefault="00E96AD0" w:rsidP="00DC2C1A"/>
          <w:p w:rsidR="001F52AE" w:rsidRDefault="001F52AE" w:rsidP="00DC2C1A"/>
          <w:p w:rsidR="00E96AD0" w:rsidRDefault="00E96AD0" w:rsidP="00DC2C1A"/>
          <w:p w:rsidR="00E96AD0" w:rsidRDefault="00E96AD0" w:rsidP="00DC2C1A">
            <w:r>
              <w:t>Completo</w:t>
            </w:r>
          </w:p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>
            <w:r>
              <w:t>Completo</w:t>
            </w:r>
          </w:p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/>
          <w:p w:rsidR="00B11290" w:rsidRDefault="00B11290" w:rsidP="00DC2C1A">
            <w:r>
              <w:t xml:space="preserve">Te mando en el Excel en la hoja Estudiante en la columna </w:t>
            </w:r>
            <w:r w:rsidR="00462747" w:rsidRPr="00462747">
              <w:rPr>
                <w:b/>
              </w:rPr>
              <w:t>E</w:t>
            </w:r>
            <w:r w:rsidRPr="00462747">
              <w:rPr>
                <w:b/>
              </w:rPr>
              <w:t>stado de Estudiante</w:t>
            </w:r>
            <w:r>
              <w:t xml:space="preserve"> ya actualizado con las palabras completas los estados </w:t>
            </w:r>
          </w:p>
          <w:p w:rsidR="00B11290" w:rsidRDefault="00B11290" w:rsidP="00DC2C1A">
            <w:r>
              <w:t xml:space="preserve">Aquí también lo </w:t>
            </w:r>
            <w:r w:rsidR="00462747">
              <w:t>moví</w:t>
            </w:r>
            <w:r>
              <w:t xml:space="preserve"> he hizo que se moviera en algunos alumnos este dato que se refleja en Kardex de alumno como se ve en la imagen Wilfrido </w:t>
            </w:r>
          </w:p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312739" w:rsidRDefault="00312739" w:rsidP="00DC2C1A"/>
          <w:p w:rsidR="0009126B" w:rsidRDefault="0009126B" w:rsidP="00DC2C1A">
            <w:r>
              <w:t>A la hora de Editar si pongo la misma DGES: UN-68 me marca error para lo que hice fue cambiar un espacio para que fuera diferente ojalá se pueda poner la misma repetición</w:t>
            </w:r>
          </w:p>
          <w:p w:rsidR="00312739" w:rsidRDefault="0009126B" w:rsidP="00DC2C1A">
            <w:r>
              <w:t xml:space="preserve">Y sucede lo mismo con el </w:t>
            </w:r>
            <w:r w:rsidR="00580D38">
              <w:t xml:space="preserve">numero de Reconocimiento Oficial ya que ese REVOE es el mismo para la </w:t>
            </w:r>
            <w:r w:rsidR="00462747">
              <w:t>carrera,</w:t>
            </w:r>
            <w:r w:rsidR="00580D38">
              <w:t xml:space="preserve"> aunque cambia los planes sus fechas </w:t>
            </w:r>
            <w:r>
              <w:t xml:space="preserve"> </w:t>
            </w:r>
          </w:p>
          <w:p w:rsidR="003F5775" w:rsidRDefault="003F5775" w:rsidP="00DC2C1A"/>
          <w:p w:rsidR="003F5775" w:rsidRDefault="003F5775" w:rsidP="00DC2C1A"/>
          <w:p w:rsidR="003F5775" w:rsidRDefault="003F5775" w:rsidP="00DC2C1A"/>
          <w:p w:rsidR="003F5775" w:rsidRDefault="003F5775" w:rsidP="00DC2C1A"/>
          <w:p w:rsidR="003F5775" w:rsidRDefault="003F5775" w:rsidP="00DC2C1A"/>
          <w:p w:rsidR="003F5775" w:rsidRDefault="003F5775" w:rsidP="00DC2C1A"/>
          <w:p w:rsidR="00462747" w:rsidRDefault="00462747" w:rsidP="00DC2C1A"/>
          <w:p w:rsidR="003F5775" w:rsidRDefault="003F5775" w:rsidP="00DC2C1A"/>
          <w:p w:rsidR="003F5775" w:rsidRDefault="003F5775" w:rsidP="00DC2C1A"/>
          <w:p w:rsidR="003F5775" w:rsidRDefault="003F5775" w:rsidP="00DC2C1A">
            <w:r>
              <w:t xml:space="preserve">En </w:t>
            </w:r>
            <w:r w:rsidRPr="00462747">
              <w:rPr>
                <w:b/>
              </w:rPr>
              <w:t>Periodo</w:t>
            </w:r>
            <w:r>
              <w:t xml:space="preserve"> tenemos periodos que su año son menores al año 2000 y a la hora de editar ese periodo me muestra como en la imagen de edición la leyenda que la mínima es 2000 entonces cambiar o bajarle para que se pueda poner años </w:t>
            </w:r>
            <w:proofErr w:type="spellStart"/>
            <w:r>
              <w:t>mas</w:t>
            </w:r>
            <w:proofErr w:type="spellEnd"/>
            <w:r>
              <w:t xml:space="preserve"> atrás </w:t>
            </w:r>
          </w:p>
          <w:p w:rsidR="003F5775" w:rsidRDefault="003F5775" w:rsidP="00DC2C1A">
            <w:r>
              <w:t xml:space="preserve">Pienso que hasta 1990 sea la mínima ya que de esa década son los primeros periodos </w:t>
            </w:r>
          </w:p>
          <w:p w:rsidR="003F5775" w:rsidRDefault="003F5775" w:rsidP="00DC2C1A"/>
          <w:p w:rsidR="003F5775" w:rsidRDefault="003F5775" w:rsidP="00DC2C1A">
            <w:r>
              <w:t xml:space="preserve">Cuando le doy al icono de </w:t>
            </w:r>
            <w:r w:rsidR="00462747" w:rsidRPr="00462747">
              <w:rPr>
                <w:b/>
              </w:rPr>
              <w:t>Fecha de E</w:t>
            </w:r>
            <w:r w:rsidRPr="00462747">
              <w:rPr>
                <w:b/>
              </w:rPr>
              <w:t>xamen</w:t>
            </w:r>
            <w:r>
              <w:t xml:space="preserve"> me sale una leyenda de base de datos</w:t>
            </w:r>
          </w:p>
          <w:p w:rsidR="00462747" w:rsidRDefault="00462747" w:rsidP="00DC2C1A"/>
          <w:p w:rsidR="003F5775" w:rsidRDefault="00EB2F05" w:rsidP="00DC2C1A">
            <w:r>
              <w:t>De preferencia solo tenga fecha inicio el examen</w:t>
            </w:r>
          </w:p>
          <w:p w:rsidR="00EB2F05" w:rsidRDefault="00EB2F05" w:rsidP="00DC2C1A"/>
          <w:p w:rsidR="00EB2F05" w:rsidRDefault="00EB2F05" w:rsidP="00DC2C1A"/>
          <w:p w:rsidR="00EB2F05" w:rsidRDefault="00EB2F05" w:rsidP="00DC2C1A"/>
          <w:p w:rsidR="00EB2F05" w:rsidRDefault="00EB2F05" w:rsidP="00DC2C1A"/>
          <w:p w:rsidR="00EB2F05" w:rsidRDefault="00EB2F05" w:rsidP="00DC2C1A"/>
          <w:p w:rsidR="00EB2F05" w:rsidRDefault="00EB2F05" w:rsidP="00DC2C1A"/>
          <w:p w:rsidR="00EB2F05" w:rsidRDefault="00EB2F05" w:rsidP="00DC2C1A"/>
          <w:p w:rsidR="00EB2F05" w:rsidRDefault="00EB2F05" w:rsidP="00DC2C1A">
            <w:r>
              <w:t xml:space="preserve">Si se puede poner una columna también antes del código que se llame </w:t>
            </w:r>
            <w:proofErr w:type="spellStart"/>
            <w:r>
              <w:t>Codigo</w:t>
            </w:r>
            <w:proofErr w:type="spellEnd"/>
            <w:r>
              <w:t xml:space="preserve"> Antecede para saber que materia le antecede por si </w:t>
            </w:r>
            <w:r w:rsidR="00462747">
              <w:t>es por</w:t>
            </w:r>
            <w:r>
              <w:t xml:space="preserve"> ejemplo PROYECTO DOCTORAL </w:t>
            </w:r>
            <w:proofErr w:type="gramStart"/>
            <w:r>
              <w:t>II  su</w:t>
            </w:r>
            <w:proofErr w:type="gramEnd"/>
            <w:r>
              <w:t xml:space="preserve"> código antecede es el de PROYECTO DOCTORAL II</w:t>
            </w:r>
          </w:p>
          <w:p w:rsidR="00EB2F05" w:rsidRDefault="00EB2F05" w:rsidP="00DC2C1A">
            <w:r>
              <w:t xml:space="preserve">Solo </w:t>
            </w:r>
            <w:r w:rsidR="00462747">
              <w:t>sería</w:t>
            </w:r>
            <w:r>
              <w:t xml:space="preserve"> el código </w:t>
            </w:r>
          </w:p>
          <w:p w:rsidR="00EB2F05" w:rsidRDefault="00EB2F05" w:rsidP="00DC2C1A">
            <w:r>
              <w:t xml:space="preserve">  </w:t>
            </w:r>
          </w:p>
          <w:p w:rsidR="00630F38" w:rsidRDefault="00630F38" w:rsidP="00DC2C1A"/>
          <w:p w:rsidR="00630F38" w:rsidRDefault="00630F38" w:rsidP="00DC2C1A"/>
          <w:p w:rsidR="00630F38" w:rsidRDefault="00630F38" w:rsidP="00DC2C1A"/>
          <w:p w:rsidR="00630F38" w:rsidRDefault="00630F38" w:rsidP="00DC2C1A"/>
          <w:p w:rsidR="00630F38" w:rsidRDefault="00630F38" w:rsidP="00DC2C1A"/>
          <w:p w:rsidR="00630F38" w:rsidRDefault="00630F38" w:rsidP="00DC2C1A"/>
          <w:p w:rsidR="00630F38" w:rsidRDefault="00630F38" w:rsidP="00DC2C1A"/>
          <w:p w:rsidR="00630F38" w:rsidRDefault="00630F38" w:rsidP="00DC2C1A">
            <w:r>
              <w:t xml:space="preserve">Para </w:t>
            </w:r>
            <w:r w:rsidR="00462747">
              <w:t>Clases necesita</w:t>
            </w:r>
            <w:r w:rsidR="00026680">
              <w:t xml:space="preserve"> estar en un periodo nuevo donde no</w:t>
            </w:r>
            <w:r w:rsidR="006A5C47">
              <w:t xml:space="preserve"> </w:t>
            </w:r>
            <w:r w:rsidR="00026680">
              <w:t xml:space="preserve">se hayan metido asignaturas para que el botón de nuevo funcione ya que si </w:t>
            </w:r>
            <w:r w:rsidR="006A5C47">
              <w:t>está</w:t>
            </w:r>
            <w:r w:rsidR="00026680">
              <w:t xml:space="preserve"> en un periodo anterior o en licenciatura que no tiene ese plan al dar clic marca error y sale pantalla negra,  </w:t>
            </w:r>
          </w:p>
          <w:p w:rsidR="00026680" w:rsidRDefault="00026680" w:rsidP="00DC2C1A"/>
          <w:p w:rsidR="00026680" w:rsidRDefault="001F4555" w:rsidP="00DC2C1A">
            <w:r>
              <w:t xml:space="preserve">Si me posiciono en periodo por ejemplo 191 que no tiene carga de asignaturas me sale el cuadro a llenar, pero no me sale el código o nombre de la clase, ¿y en la asignatura tengo que </w:t>
            </w:r>
            <w:r>
              <w:lastRenderedPageBreak/>
              <w:t>llenarla o puede que salga un combo como el de maestros donde me sale el combo o el autocompletar?</w:t>
            </w:r>
          </w:p>
          <w:p w:rsidR="00026680" w:rsidRDefault="00026680" w:rsidP="00DC2C1A"/>
          <w:p w:rsidR="00026680" w:rsidRDefault="00026680" w:rsidP="00DC2C1A">
            <w:r>
              <w:t xml:space="preserve">Veo que se repite en la tabla donde nos muestra el código </w:t>
            </w:r>
            <w:r w:rsidR="000A60D1">
              <w:t xml:space="preserve">de asignatura, nombre y asignatura </w:t>
            </w:r>
          </w:p>
          <w:p w:rsidR="000A60D1" w:rsidRDefault="000A60D1" w:rsidP="00DC2C1A"/>
          <w:p w:rsidR="000A60D1" w:rsidRDefault="000A60D1" w:rsidP="00DC2C1A">
            <w:r>
              <w:t xml:space="preserve">En los botones al editar sale error y en el de grupo sale matricula al ponerla ya no me genera </w:t>
            </w:r>
            <w:r w:rsidR="001F4555">
              <w:t>más</w:t>
            </w:r>
            <w:r>
              <w:t>.</w:t>
            </w:r>
          </w:p>
          <w:p w:rsidR="000A60D1" w:rsidRDefault="000A60D1" w:rsidP="00DC2C1A"/>
          <w:p w:rsidR="000A60D1" w:rsidRDefault="000A60D1" w:rsidP="00DC2C1A"/>
          <w:p w:rsidR="00026680" w:rsidRDefault="008C4222" w:rsidP="00DC2C1A">
            <w:pPr>
              <w:rPr>
                <w:sz w:val="20"/>
              </w:rPr>
            </w:pPr>
            <w:r w:rsidRPr="001E66D0">
              <w:rPr>
                <w:sz w:val="20"/>
              </w:rPr>
              <w:t>El error que me sale es cuando voy a cambiar o dar de alta su fecha de nacimiento me manda primero a una muy lejos si pudiera poner 1980 más o menos para no estar cambiando hasta 1890</w:t>
            </w:r>
          </w:p>
          <w:p w:rsidR="001E66D0" w:rsidRPr="001E66D0" w:rsidRDefault="001E66D0" w:rsidP="00DC2C1A">
            <w:pPr>
              <w:rPr>
                <w:sz w:val="20"/>
              </w:rPr>
            </w:pPr>
          </w:p>
          <w:p w:rsidR="008C4222" w:rsidRPr="001E66D0" w:rsidRDefault="008C4222" w:rsidP="00DC2C1A">
            <w:pPr>
              <w:rPr>
                <w:sz w:val="20"/>
              </w:rPr>
            </w:pPr>
            <w:r w:rsidRPr="001E66D0">
              <w:rPr>
                <w:sz w:val="20"/>
              </w:rPr>
              <w:t xml:space="preserve">Otra es cuando cambio sexo a mujer me sale error al capturar </w:t>
            </w:r>
          </w:p>
          <w:p w:rsidR="008C4222" w:rsidRDefault="001F4555" w:rsidP="00DC2C1A">
            <w:pPr>
              <w:rPr>
                <w:sz w:val="20"/>
              </w:rPr>
            </w:pPr>
            <w:r w:rsidRPr="001E66D0">
              <w:rPr>
                <w:sz w:val="20"/>
              </w:rPr>
              <w:t>¿Poner igual que en la de alumnos una columna de foto se vería más fresón como vez?</w:t>
            </w:r>
          </w:p>
          <w:p w:rsidR="001E66D0" w:rsidRPr="001E66D0" w:rsidRDefault="001E66D0" w:rsidP="00DC2C1A">
            <w:pPr>
              <w:rPr>
                <w:sz w:val="20"/>
              </w:rPr>
            </w:pPr>
          </w:p>
          <w:p w:rsidR="008C4222" w:rsidRDefault="008C4222" w:rsidP="00DC2C1A">
            <w:pPr>
              <w:rPr>
                <w:sz w:val="20"/>
              </w:rPr>
            </w:pPr>
            <w:r w:rsidRPr="001E66D0">
              <w:rPr>
                <w:sz w:val="20"/>
              </w:rPr>
              <w:t xml:space="preserve">En los archivos a subir serian:  </w:t>
            </w:r>
            <w:r w:rsidR="001E66D0" w:rsidRPr="001E66D0">
              <w:rPr>
                <w:sz w:val="20"/>
              </w:rPr>
              <w:t xml:space="preserve">Foto, </w:t>
            </w:r>
            <w:r w:rsidRPr="001E66D0">
              <w:rPr>
                <w:sz w:val="20"/>
              </w:rPr>
              <w:t xml:space="preserve">Titulo1, Titulo 2, Titulo 3, Cedula 1, Cedula 2, Cedula3, </w:t>
            </w:r>
            <w:r w:rsidR="001E66D0" w:rsidRPr="001E66D0">
              <w:rPr>
                <w:sz w:val="20"/>
              </w:rPr>
              <w:t xml:space="preserve">opcional para que, si titen uno o dos, </w:t>
            </w:r>
            <w:proofErr w:type="spellStart"/>
            <w:r w:rsidR="001E66D0" w:rsidRPr="001E66D0">
              <w:rPr>
                <w:sz w:val="20"/>
              </w:rPr>
              <w:t>Curriculum</w:t>
            </w:r>
            <w:proofErr w:type="spellEnd"/>
            <w:r w:rsidR="001E66D0" w:rsidRPr="001E66D0">
              <w:rPr>
                <w:sz w:val="20"/>
              </w:rPr>
              <w:t xml:space="preserve"> Vitae, otro </w:t>
            </w:r>
          </w:p>
          <w:p w:rsidR="008F0703" w:rsidRDefault="008F0703" w:rsidP="00DC2C1A"/>
          <w:p w:rsidR="008F0703" w:rsidRDefault="008F0703" w:rsidP="00DC2C1A"/>
          <w:p w:rsidR="008F0703" w:rsidRDefault="008F0703" w:rsidP="00DC2C1A"/>
          <w:p w:rsidR="008F0703" w:rsidRDefault="008F0703" w:rsidP="00DC2C1A"/>
          <w:p w:rsidR="00026680" w:rsidRDefault="000F61A1" w:rsidP="00DC2C1A">
            <w:r>
              <w:t xml:space="preserve">A la hora de presionar NUEVO ESTUDIANTE  </w:t>
            </w:r>
          </w:p>
          <w:p w:rsidR="00206436" w:rsidRDefault="000F61A1" w:rsidP="00DC2C1A">
            <w:r>
              <w:t>Nos quedamos en la matricula 20370 y al crear nuevo estudiante</w:t>
            </w:r>
            <w:r w:rsidR="00206436">
              <w:t>:</w:t>
            </w:r>
          </w:p>
          <w:p w:rsidR="00206436" w:rsidRDefault="00206436" w:rsidP="00DC2C1A"/>
          <w:p w:rsidR="00206436" w:rsidRDefault="00206436" w:rsidP="00DC2C1A">
            <w:r>
              <w:t xml:space="preserve">En la primera parte Datos </w:t>
            </w:r>
            <w:r w:rsidR="001F4555">
              <w:t>generales:</w:t>
            </w:r>
          </w:p>
          <w:p w:rsidR="00206436" w:rsidRDefault="00206436" w:rsidP="00DC2C1A"/>
          <w:p w:rsidR="00206436" w:rsidRDefault="00206436" w:rsidP="00DC2C1A">
            <w:r>
              <w:t xml:space="preserve">Al poner Mujer y guardar ya una vez que se </w:t>
            </w:r>
            <w:r w:rsidR="001F4555">
              <w:t>terminó</w:t>
            </w:r>
            <w:r>
              <w:t xml:space="preserve"> de llenar los datos marca un error.</w:t>
            </w:r>
          </w:p>
          <w:p w:rsidR="00206436" w:rsidRDefault="00206436" w:rsidP="00DC2C1A"/>
          <w:p w:rsidR="00206436" w:rsidRDefault="00206436" w:rsidP="00DC2C1A">
            <w:proofErr w:type="gramStart"/>
            <w:r>
              <w:t xml:space="preserve">El otro punto es cuando pongo el código postal no carga automáticamente la dirección de </w:t>
            </w:r>
            <w:r w:rsidR="001F4555">
              <w:t>la colonia</w:t>
            </w:r>
            <w:r>
              <w:t xml:space="preserve"> se tendría que hacer algo o se quedaría mejor a si?</w:t>
            </w:r>
            <w:proofErr w:type="gramEnd"/>
          </w:p>
          <w:p w:rsidR="00206436" w:rsidRDefault="00206436" w:rsidP="00DC2C1A"/>
          <w:p w:rsidR="00206436" w:rsidRDefault="00206436" w:rsidP="00DC2C1A">
            <w:r>
              <w:t>¿Municipio y localidad son el mismo?</w:t>
            </w:r>
          </w:p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Default="00206436" w:rsidP="00DC2C1A">
            <w:r>
              <w:t xml:space="preserve">  </w:t>
            </w:r>
          </w:p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Default="00206436" w:rsidP="00DC2C1A"/>
          <w:p w:rsidR="00206436" w:rsidRPr="001F4555" w:rsidRDefault="00206436" w:rsidP="00DC2C1A">
            <w:pPr>
              <w:rPr>
                <w:sz w:val="20"/>
              </w:rPr>
            </w:pPr>
            <w:r w:rsidRPr="001F4555">
              <w:rPr>
                <w:sz w:val="20"/>
              </w:rPr>
              <w:lastRenderedPageBreak/>
              <w:t xml:space="preserve">En el área específicos seria que el mismo sistema nos vaya generando la </w:t>
            </w:r>
            <w:r w:rsidRPr="001F4555">
              <w:rPr>
                <w:b/>
                <w:sz w:val="20"/>
              </w:rPr>
              <w:t>matricula</w:t>
            </w:r>
            <w:r w:rsidRPr="001F4555">
              <w:rPr>
                <w:sz w:val="20"/>
              </w:rPr>
              <w:t xml:space="preserve"> en secuencia de las que hemos tenido ya que si la </w:t>
            </w:r>
            <w:proofErr w:type="gramStart"/>
            <w:r w:rsidRPr="001F4555">
              <w:rPr>
                <w:sz w:val="20"/>
              </w:rPr>
              <w:t>ingreso,  no</w:t>
            </w:r>
            <w:proofErr w:type="gramEnd"/>
            <w:r w:rsidRPr="001F4555">
              <w:rPr>
                <w:sz w:val="20"/>
              </w:rPr>
              <w:t xml:space="preserve"> me deja y tampoco sale si la dejo vacía</w:t>
            </w:r>
          </w:p>
          <w:p w:rsidR="00206436" w:rsidRPr="001F4555" w:rsidRDefault="00206436" w:rsidP="00DC2C1A">
            <w:pPr>
              <w:rPr>
                <w:sz w:val="20"/>
              </w:rPr>
            </w:pPr>
          </w:p>
          <w:p w:rsidR="00206436" w:rsidRPr="001F4555" w:rsidRDefault="00206436" w:rsidP="00DC2C1A">
            <w:pPr>
              <w:rPr>
                <w:sz w:val="20"/>
              </w:rPr>
            </w:pPr>
            <w:proofErr w:type="gramStart"/>
            <w:r w:rsidRPr="001F4555">
              <w:rPr>
                <w:b/>
                <w:sz w:val="20"/>
              </w:rPr>
              <w:t xml:space="preserve">Grupo </w:t>
            </w:r>
            <w:r w:rsidRPr="001F4555">
              <w:rPr>
                <w:sz w:val="20"/>
              </w:rPr>
              <w:t>.</w:t>
            </w:r>
            <w:proofErr w:type="gramEnd"/>
            <w:r w:rsidRPr="001F4555">
              <w:rPr>
                <w:sz w:val="20"/>
              </w:rPr>
              <w:t>- no me deja seleccionar alguno podría ser un combo para elegir grupo de los que se tienen.</w:t>
            </w:r>
          </w:p>
          <w:p w:rsidR="00206436" w:rsidRPr="001F4555" w:rsidRDefault="00206436" w:rsidP="00DC2C1A">
            <w:pPr>
              <w:rPr>
                <w:sz w:val="20"/>
              </w:rPr>
            </w:pPr>
          </w:p>
          <w:p w:rsidR="00206436" w:rsidRPr="001F4555" w:rsidRDefault="00206436" w:rsidP="00DC2C1A">
            <w:pPr>
              <w:rPr>
                <w:sz w:val="20"/>
              </w:rPr>
            </w:pPr>
            <w:proofErr w:type="gramStart"/>
            <w:r w:rsidRPr="001F4555">
              <w:rPr>
                <w:b/>
                <w:sz w:val="20"/>
              </w:rPr>
              <w:t>Estado.-</w:t>
            </w:r>
            <w:proofErr w:type="gramEnd"/>
            <w:r w:rsidRPr="001F4555">
              <w:rPr>
                <w:sz w:val="20"/>
              </w:rPr>
              <w:t xml:space="preserve">   aquí creo que tenemos un error el estado que nos muestra aquí es el estado de los alumnos que se han dado de baja.</w:t>
            </w:r>
          </w:p>
          <w:p w:rsidR="00206436" w:rsidRPr="001F4555" w:rsidRDefault="00206436" w:rsidP="00DC2C1A">
            <w:pPr>
              <w:rPr>
                <w:sz w:val="20"/>
              </w:rPr>
            </w:pPr>
          </w:p>
          <w:p w:rsidR="00293FDF" w:rsidRPr="001F4555" w:rsidRDefault="00206436" w:rsidP="00DC2C1A">
            <w:pPr>
              <w:rPr>
                <w:sz w:val="20"/>
              </w:rPr>
            </w:pPr>
            <w:r w:rsidRPr="001F4555">
              <w:rPr>
                <w:sz w:val="20"/>
              </w:rPr>
              <w:t xml:space="preserve">Ya que el estado de </w:t>
            </w:r>
            <w:r w:rsidR="00176D77" w:rsidRPr="001F4555">
              <w:rPr>
                <w:sz w:val="20"/>
              </w:rPr>
              <w:t>cómo</w:t>
            </w:r>
            <w:r w:rsidRPr="001F4555">
              <w:rPr>
                <w:sz w:val="20"/>
              </w:rPr>
              <w:t xml:space="preserve"> es cada alumno es</w:t>
            </w:r>
            <w:r w:rsidR="00293FDF" w:rsidRPr="001F4555">
              <w:rPr>
                <w:sz w:val="20"/>
              </w:rPr>
              <w:t>:</w:t>
            </w:r>
          </w:p>
          <w:p w:rsidR="00293FDF" w:rsidRPr="001F4555" w:rsidRDefault="00176D77" w:rsidP="00DC2C1A">
            <w:pPr>
              <w:rPr>
                <w:sz w:val="20"/>
              </w:rPr>
            </w:pPr>
            <w:r w:rsidRPr="001F4555">
              <w:rPr>
                <w:b/>
                <w:sz w:val="20"/>
              </w:rPr>
              <w:t>Inscrito.</w:t>
            </w:r>
            <w:r w:rsidRPr="001F4555">
              <w:rPr>
                <w:sz w:val="20"/>
              </w:rPr>
              <w:t xml:space="preserve"> -</w:t>
            </w:r>
            <w:r w:rsidR="00293FDF" w:rsidRPr="001F4555">
              <w:rPr>
                <w:sz w:val="20"/>
              </w:rPr>
              <w:t xml:space="preserve"> los de primero</w:t>
            </w:r>
          </w:p>
          <w:p w:rsidR="00293FDF" w:rsidRPr="001F4555" w:rsidRDefault="00176D77" w:rsidP="00DC2C1A">
            <w:pPr>
              <w:rPr>
                <w:sz w:val="20"/>
              </w:rPr>
            </w:pPr>
            <w:r w:rsidRPr="001F4555">
              <w:rPr>
                <w:b/>
                <w:sz w:val="20"/>
              </w:rPr>
              <w:t>Reinscrito. -</w:t>
            </w:r>
            <w:r w:rsidR="00293FDF" w:rsidRPr="001F4555">
              <w:rPr>
                <w:sz w:val="20"/>
              </w:rPr>
              <w:t xml:space="preserve"> los que ya están estudiando de 1° a 9° grado según marcas su carrera.</w:t>
            </w:r>
          </w:p>
          <w:p w:rsidR="00293FDF" w:rsidRPr="001F4555" w:rsidRDefault="00293FDF" w:rsidP="00DC2C1A">
            <w:pPr>
              <w:rPr>
                <w:sz w:val="20"/>
              </w:rPr>
            </w:pPr>
          </w:p>
          <w:p w:rsidR="00293FDF" w:rsidRPr="001F4555" w:rsidRDefault="00293FDF" w:rsidP="00DC2C1A">
            <w:pPr>
              <w:rPr>
                <w:sz w:val="20"/>
              </w:rPr>
            </w:pPr>
            <w:r w:rsidRPr="001F4555">
              <w:rPr>
                <w:sz w:val="20"/>
              </w:rPr>
              <w:t xml:space="preserve">También los que se inscribieron pueden tener que se han </w:t>
            </w:r>
            <w:r w:rsidRPr="001F4555">
              <w:rPr>
                <w:b/>
                <w:sz w:val="20"/>
              </w:rPr>
              <w:t>Normal</w:t>
            </w:r>
            <w:r w:rsidRPr="001F4555">
              <w:rPr>
                <w:sz w:val="20"/>
              </w:rPr>
              <w:t xml:space="preserve">, </w:t>
            </w:r>
            <w:r w:rsidRPr="001F4555">
              <w:rPr>
                <w:b/>
                <w:sz w:val="20"/>
              </w:rPr>
              <w:t>Equivalencia o Equiparación</w:t>
            </w:r>
            <w:r w:rsidRPr="001F4555">
              <w:rPr>
                <w:sz w:val="20"/>
              </w:rPr>
              <w:t xml:space="preserve"> y si son de estos dos últimos que salga su número de expediente y fecha de equivalencia o equiparación. Que </w:t>
            </w:r>
            <w:r w:rsidR="00176D77" w:rsidRPr="001F4555">
              <w:rPr>
                <w:sz w:val="20"/>
              </w:rPr>
              <w:t>aún</w:t>
            </w:r>
            <w:r w:rsidRPr="001F4555">
              <w:rPr>
                <w:sz w:val="20"/>
              </w:rPr>
              <w:t xml:space="preserve"> no esta este </w:t>
            </w:r>
            <w:proofErr w:type="gramStart"/>
            <w:r w:rsidRPr="001F4555">
              <w:rPr>
                <w:sz w:val="20"/>
              </w:rPr>
              <w:t>dato</w:t>
            </w:r>
            <w:proofErr w:type="gramEnd"/>
            <w:r w:rsidRPr="001F4555">
              <w:rPr>
                <w:sz w:val="20"/>
              </w:rPr>
              <w:t xml:space="preserve"> pero lo podemos </w:t>
            </w:r>
            <w:r w:rsidR="00176D77" w:rsidRPr="001F4555">
              <w:rPr>
                <w:sz w:val="20"/>
              </w:rPr>
              <w:t>llenar te</w:t>
            </w:r>
            <w:r w:rsidRPr="001F4555">
              <w:rPr>
                <w:sz w:val="20"/>
              </w:rPr>
              <w:t xml:space="preserve"> hago un ejemplo en una pantalla </w:t>
            </w:r>
            <w:r w:rsidR="00176D77" w:rsidRPr="001F4555">
              <w:rPr>
                <w:sz w:val="20"/>
              </w:rPr>
              <w:t>al final.</w:t>
            </w:r>
          </w:p>
          <w:p w:rsidR="00293FDF" w:rsidRDefault="00293FDF" w:rsidP="00DC2C1A"/>
          <w:p w:rsidR="00293FDF" w:rsidRDefault="00176D77" w:rsidP="00DC2C1A">
            <w:r w:rsidRPr="00293FDF">
              <w:rPr>
                <w:b/>
              </w:rPr>
              <w:lastRenderedPageBreak/>
              <w:t>Modalidad. -</w:t>
            </w:r>
            <w:r w:rsidR="00293FDF">
              <w:t xml:space="preserve">  tiene un combo con varios los </w:t>
            </w:r>
            <w:r>
              <w:t>más</w:t>
            </w:r>
            <w:r w:rsidR="00293FDF">
              <w:t xml:space="preserve"> comunes son:</w:t>
            </w:r>
          </w:p>
          <w:p w:rsidR="00293FDF" w:rsidRDefault="00293FDF" w:rsidP="00BB6BE5">
            <w:pPr>
              <w:pStyle w:val="Prrafodelista"/>
              <w:numPr>
                <w:ilvl w:val="0"/>
                <w:numId w:val="11"/>
              </w:numPr>
              <w:spacing w:line="240" w:lineRule="auto"/>
            </w:pPr>
            <w:r>
              <w:t>SABATINO</w:t>
            </w:r>
          </w:p>
          <w:p w:rsidR="00293FDF" w:rsidRDefault="00293FDF" w:rsidP="00BB6BE5">
            <w:pPr>
              <w:pStyle w:val="Prrafodelista"/>
              <w:numPr>
                <w:ilvl w:val="0"/>
                <w:numId w:val="11"/>
              </w:numPr>
              <w:spacing w:line="240" w:lineRule="auto"/>
            </w:pPr>
            <w:r>
              <w:t>MATUTINO</w:t>
            </w:r>
          </w:p>
          <w:p w:rsidR="00293FDF" w:rsidRDefault="00293FDF" w:rsidP="00BB6BE5">
            <w:pPr>
              <w:pStyle w:val="Prrafodelista"/>
              <w:numPr>
                <w:ilvl w:val="0"/>
                <w:numId w:val="11"/>
              </w:numPr>
              <w:spacing w:line="240" w:lineRule="auto"/>
            </w:pPr>
            <w:r>
              <w:t>VIERNES</w:t>
            </w:r>
          </w:p>
          <w:p w:rsidR="00293FDF" w:rsidRDefault="00293FDF" w:rsidP="00BB6BE5">
            <w:pPr>
              <w:pStyle w:val="Prrafodelista"/>
              <w:numPr>
                <w:ilvl w:val="0"/>
                <w:numId w:val="11"/>
              </w:numPr>
              <w:spacing w:line="240" w:lineRule="auto"/>
            </w:pPr>
            <w:r>
              <w:t>JUEVES</w:t>
            </w:r>
          </w:p>
          <w:p w:rsidR="00293FDF" w:rsidRDefault="00293FDF" w:rsidP="00BB6BE5">
            <w:pPr>
              <w:pStyle w:val="Prrafodelista"/>
              <w:numPr>
                <w:ilvl w:val="0"/>
                <w:numId w:val="11"/>
              </w:numPr>
              <w:spacing w:line="240" w:lineRule="auto"/>
            </w:pPr>
            <w:r>
              <w:t>OTRO</w:t>
            </w:r>
          </w:p>
          <w:p w:rsidR="00293FDF" w:rsidRDefault="00293FDF" w:rsidP="00DC2C1A"/>
          <w:p w:rsidR="00293FDF" w:rsidRDefault="00293FDF" w:rsidP="00DC2C1A">
            <w:r w:rsidRPr="001F4555">
              <w:rPr>
                <w:b/>
              </w:rPr>
              <w:t>Referencias</w:t>
            </w:r>
            <w:r>
              <w:t>. - las referencias serían:</w:t>
            </w:r>
          </w:p>
          <w:p w:rsidR="00FC777E" w:rsidRDefault="00FC777E" w:rsidP="00DC2C1A"/>
          <w:p w:rsidR="00293FDF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Alumno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Internet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Redes Sociales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Visita a mi Empresa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Visita a mi Escuela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Publicidad Impresa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Maestro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Egresado</w:t>
            </w:r>
          </w:p>
          <w:p w:rsidR="00FC777E" w:rsidRDefault="00FC777E" w:rsidP="00BB6BE5">
            <w:pPr>
              <w:pStyle w:val="Prrafodelista"/>
              <w:numPr>
                <w:ilvl w:val="0"/>
                <w:numId w:val="12"/>
              </w:numPr>
              <w:spacing w:line="240" w:lineRule="auto"/>
            </w:pPr>
            <w:r>
              <w:t>Otro</w:t>
            </w:r>
          </w:p>
          <w:p w:rsidR="00FC777E" w:rsidRDefault="00FC777E" w:rsidP="00DC2C1A"/>
          <w:p w:rsidR="00FC777E" w:rsidRDefault="00FC777E" w:rsidP="00DC2C1A">
            <w:r>
              <w:t>Y en otro puede entrar todo esto que tenemos para que no se pierda</w:t>
            </w:r>
          </w:p>
          <w:p w:rsidR="00FC777E" w:rsidRDefault="00FC777E" w:rsidP="00DC2C1A"/>
          <w:p w:rsidR="00FC777E" w:rsidRDefault="00FC777E" w:rsidP="00DC2C1A">
            <w:r>
              <w:t xml:space="preserve">Cuando creo en nuevo estudiante </w:t>
            </w:r>
            <w:r w:rsidR="00BB6BE5">
              <w:t xml:space="preserve">el </w:t>
            </w:r>
            <w:r>
              <w:t>instituto de procedencia y trabajo</w:t>
            </w:r>
            <w:r w:rsidR="00BB6BE5">
              <w:t xml:space="preserve"> me los genera, pero si lo quiero editar de una ya existente no me deja crear.</w:t>
            </w:r>
          </w:p>
          <w:p w:rsidR="00BB6BE5" w:rsidRDefault="00BB6BE5" w:rsidP="00DC2C1A"/>
          <w:p w:rsidR="001F4555" w:rsidRDefault="001F4555" w:rsidP="00DC2C1A"/>
          <w:p w:rsidR="001F4555" w:rsidRDefault="001F4555" w:rsidP="00DC2C1A"/>
          <w:p w:rsidR="00BB6BE5" w:rsidRDefault="00BB6BE5" w:rsidP="00DC2C1A">
            <w:r w:rsidRPr="001F4555">
              <w:rPr>
                <w:b/>
              </w:rPr>
              <w:lastRenderedPageBreak/>
              <w:t>Documentos</w:t>
            </w:r>
            <w:r>
              <w:t xml:space="preserve"> que se deben de tildar o a subir q</w:t>
            </w:r>
            <w:bookmarkStart w:id="0" w:name="_GoBack"/>
            <w:bookmarkEnd w:id="0"/>
            <w:r>
              <w:t>ue entregan los alumnos serían:</w:t>
            </w:r>
          </w:p>
          <w:p w:rsidR="00BB6BE5" w:rsidRDefault="00BB6BE5" w:rsidP="00DC2C1A"/>
          <w:p w:rsidR="00BB6BE5" w:rsidRDefault="00BB6BE5" w:rsidP="001A2D82">
            <w:pPr>
              <w:pStyle w:val="Prrafodelista"/>
              <w:numPr>
                <w:ilvl w:val="0"/>
                <w:numId w:val="14"/>
              </w:numPr>
              <w:spacing w:line="240" w:lineRule="auto"/>
            </w:pPr>
            <w:r>
              <w:t>Acta de Nacimiento</w:t>
            </w:r>
          </w:p>
          <w:p w:rsidR="00BB6BE5" w:rsidRDefault="00BB6BE5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Copias de Acta de Nacimiento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Certificado Media Superior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Copias de Certificado Media Superior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Certificado Licenciatura o Ingeniería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Copias de Certificado Licenciatura o Ingeniería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 xml:space="preserve">Certificado </w:t>
            </w:r>
            <w:r w:rsidR="001A2D82">
              <w:t>Maestría</w:t>
            </w:r>
          </w:p>
          <w:p w:rsidR="001A2D82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 xml:space="preserve">Copias de Certificado de </w:t>
            </w:r>
            <w:r w:rsidR="001A2D82">
              <w:t>Maestría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Certificado Doctorado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Copias de Certificado de Doctorado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Certificado Parcial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Resolución de Equivalencia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Copias de Certificado Parcial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Copia de CURP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Carta Motivos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Fotografía</w:t>
            </w:r>
          </w:p>
          <w:p w:rsidR="00A839E3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Fotografías Certificado</w:t>
            </w:r>
          </w:p>
          <w:p w:rsidR="001A2D82" w:rsidRDefault="00A839E3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 xml:space="preserve"> </w:t>
            </w:r>
            <w:r w:rsidR="001A2D82">
              <w:t>Fotografías Titulo</w:t>
            </w:r>
          </w:p>
          <w:p w:rsidR="001A2D82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>Préstamo</w:t>
            </w:r>
          </w:p>
          <w:p w:rsidR="00A839E3" w:rsidRDefault="001A2D82" w:rsidP="001A2D82">
            <w:pPr>
              <w:pStyle w:val="Prrafodelista"/>
              <w:numPr>
                <w:ilvl w:val="0"/>
                <w:numId w:val="13"/>
              </w:numPr>
              <w:spacing w:line="240" w:lineRule="auto"/>
            </w:pPr>
            <w:r>
              <w:t xml:space="preserve">Observaciones </w:t>
            </w:r>
          </w:p>
          <w:p w:rsidR="001A2D82" w:rsidRDefault="001A2D82" w:rsidP="001A2D82"/>
          <w:p w:rsidR="001A2D82" w:rsidRPr="0062780D" w:rsidRDefault="001A2D82" w:rsidP="0062780D">
            <w:pPr>
              <w:spacing w:line="240" w:lineRule="auto"/>
              <w:rPr>
                <w:sz w:val="20"/>
              </w:rPr>
            </w:pPr>
            <w:proofErr w:type="gramStart"/>
            <w:r w:rsidRPr="0062780D">
              <w:rPr>
                <w:b/>
                <w:sz w:val="20"/>
              </w:rPr>
              <w:lastRenderedPageBreak/>
              <w:t>Kardex</w:t>
            </w:r>
            <w:r w:rsidRPr="0062780D">
              <w:rPr>
                <w:sz w:val="20"/>
              </w:rPr>
              <w:t>.-</w:t>
            </w:r>
            <w:proofErr w:type="gramEnd"/>
            <w:r w:rsidRPr="0062780D">
              <w:rPr>
                <w:sz w:val="20"/>
              </w:rPr>
              <w:t xml:space="preserve"> algunos si les aparece a otros no por ejemplo la matricula </w:t>
            </w:r>
            <w:r w:rsidR="0062780D" w:rsidRPr="0062780D">
              <w:rPr>
                <w:b/>
                <w:sz w:val="20"/>
              </w:rPr>
              <w:t xml:space="preserve">5610 </w:t>
            </w:r>
            <w:r w:rsidR="0062780D">
              <w:rPr>
                <w:sz w:val="20"/>
              </w:rPr>
              <w:t xml:space="preserve">si tiene pero de la 5660 en adelante más o menos </w:t>
            </w:r>
            <w:r w:rsidRPr="0062780D">
              <w:rPr>
                <w:sz w:val="20"/>
              </w:rPr>
              <w:t xml:space="preserve">no </w:t>
            </w:r>
            <w:r w:rsidR="0062780D">
              <w:rPr>
                <w:sz w:val="20"/>
              </w:rPr>
              <w:t>hay</w:t>
            </w:r>
            <w:r w:rsidRPr="0062780D">
              <w:rPr>
                <w:sz w:val="20"/>
              </w:rPr>
              <w:t xml:space="preserve"> cargada calificaciones</w:t>
            </w:r>
          </w:p>
          <w:p w:rsidR="001A2D82" w:rsidRPr="0062780D" w:rsidRDefault="001A2D82" w:rsidP="0062780D">
            <w:pPr>
              <w:spacing w:line="240" w:lineRule="auto"/>
              <w:rPr>
                <w:sz w:val="20"/>
              </w:rPr>
            </w:pP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  <w:r w:rsidRPr="0062780D">
              <w:rPr>
                <w:sz w:val="20"/>
              </w:rPr>
              <w:t xml:space="preserve">En </w:t>
            </w:r>
            <w:r w:rsidRPr="0062780D">
              <w:rPr>
                <w:b/>
                <w:sz w:val="20"/>
              </w:rPr>
              <w:t xml:space="preserve">Semestre </w:t>
            </w:r>
            <w:r w:rsidRPr="0062780D">
              <w:rPr>
                <w:sz w:val="20"/>
              </w:rPr>
              <w:t>debe mostrar su último semestre en que se quedó.</w:t>
            </w: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  <w:r w:rsidRPr="0062780D">
              <w:rPr>
                <w:sz w:val="20"/>
              </w:rPr>
              <w:t xml:space="preserve">Y lo que te comentaba en </w:t>
            </w:r>
            <w:r w:rsidRPr="0062780D">
              <w:rPr>
                <w:b/>
                <w:sz w:val="20"/>
              </w:rPr>
              <w:t>Estado</w:t>
            </w:r>
            <w:r w:rsidRPr="0062780D">
              <w:rPr>
                <w:sz w:val="20"/>
              </w:rPr>
              <w:t xml:space="preserve"> está equivocado o haciendo referencia a otra porque también lo jala Oportunidad ya que fue ese mismo que se cambió en configuración.</w:t>
            </w: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  <w:r w:rsidRPr="0062780D">
              <w:rPr>
                <w:sz w:val="20"/>
              </w:rPr>
              <w:t>Una vez arreglando que el mínimo sea año 2000 en periodo cambiaran los años a su periodo correcto.</w:t>
            </w: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  <w:proofErr w:type="gramStart"/>
            <w:r w:rsidRPr="0062780D">
              <w:rPr>
                <w:b/>
                <w:sz w:val="20"/>
              </w:rPr>
              <w:t>Clave</w:t>
            </w:r>
            <w:r w:rsidRPr="0062780D">
              <w:rPr>
                <w:sz w:val="20"/>
              </w:rPr>
              <w:t>.-</w:t>
            </w:r>
            <w:proofErr w:type="gramEnd"/>
            <w:r w:rsidRPr="0062780D">
              <w:rPr>
                <w:sz w:val="20"/>
              </w:rPr>
              <w:t xml:space="preserve"> la clave me imagino que se acomoda por el periodo que sale 001  por eso pone por ejemplo en este caso </w:t>
            </w:r>
            <w:r w:rsidRPr="0062780D">
              <w:rPr>
                <w:b/>
                <w:sz w:val="20"/>
              </w:rPr>
              <w:t>LD0829, LD0830, LD0832, …LD1040</w:t>
            </w:r>
            <w:r w:rsidRPr="0062780D">
              <w:rPr>
                <w:sz w:val="20"/>
              </w:rPr>
              <w:t xml:space="preserve"> y luego ya sale  el </w:t>
            </w:r>
            <w:r w:rsidRPr="0062780D">
              <w:rPr>
                <w:b/>
                <w:sz w:val="20"/>
              </w:rPr>
              <w:t>LD0101…LD0728</w:t>
            </w:r>
          </w:p>
          <w:p w:rsidR="001B2EDF" w:rsidRPr="0062780D" w:rsidRDefault="001B2EDF" w:rsidP="0062780D">
            <w:pPr>
              <w:spacing w:line="240" w:lineRule="auto"/>
              <w:rPr>
                <w:sz w:val="20"/>
              </w:rPr>
            </w:pPr>
          </w:p>
          <w:p w:rsidR="001A2D82" w:rsidRPr="0062780D" w:rsidRDefault="001B2EDF" w:rsidP="0062780D">
            <w:pPr>
              <w:spacing w:line="240" w:lineRule="auto"/>
              <w:rPr>
                <w:sz w:val="20"/>
              </w:rPr>
            </w:pPr>
            <w:r w:rsidRPr="0062780D">
              <w:rPr>
                <w:b/>
                <w:sz w:val="20"/>
              </w:rPr>
              <w:t xml:space="preserve">Semestre </w:t>
            </w:r>
            <w:r w:rsidRPr="0062780D">
              <w:rPr>
                <w:sz w:val="20"/>
              </w:rPr>
              <w:t>no me marca que semestre son esas asignaturas está en blanco</w:t>
            </w:r>
          </w:p>
          <w:p w:rsidR="001B2EDF" w:rsidRPr="00176D77" w:rsidRDefault="001B2EDF" w:rsidP="00176D77">
            <w:pPr>
              <w:spacing w:line="240" w:lineRule="auto"/>
              <w:rPr>
                <w:sz w:val="20"/>
                <w:szCs w:val="20"/>
              </w:rPr>
            </w:pPr>
          </w:p>
          <w:p w:rsidR="00206436" w:rsidRPr="001569CC" w:rsidRDefault="0062780D" w:rsidP="001569CC">
            <w:pPr>
              <w:spacing w:line="240" w:lineRule="auto"/>
              <w:rPr>
                <w:sz w:val="20"/>
                <w:szCs w:val="20"/>
              </w:rPr>
            </w:pPr>
            <w:r w:rsidRPr="00176D77">
              <w:rPr>
                <w:sz w:val="20"/>
                <w:szCs w:val="20"/>
              </w:rPr>
              <w:t xml:space="preserve">Que existiera aquí en Kardex un botón para sacar promedio por periodo o semestre y sacar también el Promedio General </w:t>
            </w:r>
          </w:p>
        </w:tc>
        <w:tc>
          <w:tcPr>
            <w:tcW w:w="6500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500"/>
            </w:tblGrid>
            <w:tr w:rsidR="00125AB1" w:rsidRPr="006658C4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:rsidR="00125AB1" w:rsidRPr="006658C4" w:rsidRDefault="00024BBB" w:rsidP="00DC2C1A">
                  <w:pPr>
                    <w:pStyle w:val="Ttulo1"/>
                    <w:outlineLvl w:val="0"/>
                  </w:pPr>
                  <w:sdt>
                    <w:sdtPr>
                      <w:rPr>
                        <w:lang w:bidi="es-ES"/>
                      </w:rPr>
                      <w:alias w:val="Escriba su nombre:"/>
                      <w:tag w:val="Escriba su nombre:"/>
                      <w:id w:val="1982421306"/>
                      <w:placeholder>
                        <w:docPart w:val="0BF89256BE084879AF9DA5286AB86AEA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0F61A1">
                        <w:rPr>
                          <w:lang w:bidi="es-ES"/>
                        </w:rPr>
                        <w:t>Control Escolar</w:t>
                      </w:r>
                    </w:sdtContent>
                  </w:sdt>
                </w:p>
              </w:tc>
            </w:tr>
          </w:tbl>
          <w:sdt>
            <w:sdtPr>
              <w:alias w:val="Escriba el nombre del destinatario:"/>
              <w:tag w:val="Escriba el nombre del destinatario:"/>
              <w:id w:val="-1172632310"/>
              <w:placeholder>
                <w:docPart w:val="960D04B8ED874AC78D03BE445D7A9440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:rsidR="00125AB1" w:rsidRPr="006658C4" w:rsidRDefault="00DC2C1A" w:rsidP="00DC2C1A">
                <w:pPr>
                  <w:pStyle w:val="Ttulo3"/>
                </w:pPr>
                <w:r>
                  <w:t>22 06 201</w:t>
                </w:r>
              </w:p>
            </w:sdtContent>
          </w:sdt>
          <w:p w:rsidR="00125AB1" w:rsidRPr="006658C4" w:rsidRDefault="00125AB1" w:rsidP="00125AB1">
            <w:pPr>
              <w:pStyle w:val="Saludo"/>
            </w:pPr>
            <w:r w:rsidRPr="006658C4">
              <w:rPr>
                <w:lang w:bidi="es-ES"/>
              </w:rPr>
              <w:t xml:space="preserve">Estimado/a </w:t>
            </w:r>
            <w:sdt>
              <w:sdtPr>
                <w:alias w:val="Escriba el nombre del destinatario:"/>
                <w:tag w:val="Escriba el nombre del destinatario:"/>
                <w:id w:val="-1139955490"/>
                <w:placeholder>
                  <w:docPart w:val="7954D12BEE6049B8BE052B9EBAD0CB2E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EndPr/>
              <w:sdtContent>
                <w:r w:rsidR="00DC2C1A">
                  <w:t>22 06 201</w:t>
                </w:r>
              </w:sdtContent>
            </w:sdt>
            <w:r w:rsidRPr="006658C4">
              <w:rPr>
                <w:lang w:bidi="es-ES"/>
              </w:rPr>
              <w:t>:</w:t>
            </w:r>
          </w:p>
          <w:p w:rsidR="001F52AE" w:rsidRDefault="00DC2C1A" w:rsidP="00DC2C1A">
            <w:r>
              <w:t>Detalles de Control Escolar:</w:t>
            </w:r>
          </w:p>
          <w:p w:rsidR="001F52AE" w:rsidRDefault="001F52AE" w:rsidP="00DC2C1A"/>
          <w:p w:rsidR="00DC2C1A" w:rsidRPr="001F52AE" w:rsidRDefault="001F52AE" w:rsidP="00DC2C1A">
            <w:pPr>
              <w:rPr>
                <w:b/>
                <w:i/>
                <w:u w:val="single"/>
              </w:rPr>
            </w:pPr>
            <w:r w:rsidRPr="001F52AE">
              <w:rPr>
                <w:b/>
                <w:i/>
                <w:u w:val="single"/>
              </w:rPr>
              <w:t xml:space="preserve">Configuraciones </w:t>
            </w:r>
          </w:p>
          <w:p w:rsidR="001F52AE" w:rsidRPr="001F52AE" w:rsidRDefault="001F52AE" w:rsidP="00DC2C1A">
            <w:pPr>
              <w:rPr>
                <w:b/>
              </w:rPr>
            </w:pPr>
          </w:p>
          <w:p w:rsidR="00DC2C1A" w:rsidRPr="00483243" w:rsidRDefault="00483243" w:rsidP="00DC2C1A">
            <w:pPr>
              <w:rPr>
                <w:b/>
              </w:rPr>
            </w:pPr>
            <w:r w:rsidRPr="00483243">
              <w:rPr>
                <w:b/>
              </w:rPr>
              <w:t>Niveles y Grado</w:t>
            </w:r>
          </w:p>
          <w:p w:rsidR="00483243" w:rsidRDefault="00483243" w:rsidP="00DC2C1A">
            <w:r>
              <w:rPr>
                <w:noProof/>
              </w:rPr>
              <w:drawing>
                <wp:inline distT="0" distB="0" distL="0" distR="0" wp14:anchorId="30C62651" wp14:editId="13486414">
                  <wp:extent cx="4384542" cy="1923802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860" cy="192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243" w:rsidRDefault="00483243" w:rsidP="00DC2C1A"/>
          <w:p w:rsidR="00483243" w:rsidRPr="00483243" w:rsidRDefault="00483243" w:rsidP="00DC2C1A">
            <w:pPr>
              <w:rPr>
                <w:b/>
              </w:rPr>
            </w:pPr>
            <w:r w:rsidRPr="00483243">
              <w:rPr>
                <w:b/>
              </w:rPr>
              <w:t>Oportunidades de clase</w:t>
            </w:r>
          </w:p>
          <w:p w:rsidR="00483243" w:rsidRDefault="00483243" w:rsidP="00DC2C1A">
            <w:r>
              <w:rPr>
                <w:noProof/>
              </w:rPr>
              <w:drawing>
                <wp:inline distT="0" distB="0" distL="0" distR="0" wp14:anchorId="2F5F6C35" wp14:editId="483BC08B">
                  <wp:extent cx="4127500" cy="1878330"/>
                  <wp:effectExtent l="0" t="0" r="635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8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243" w:rsidRDefault="00483243" w:rsidP="00DC2C1A"/>
          <w:p w:rsidR="00483243" w:rsidRDefault="00997292" w:rsidP="00DC2C1A">
            <w:r>
              <w:t xml:space="preserve">En pantalla de Kardex de Alumno </w:t>
            </w:r>
          </w:p>
          <w:p w:rsidR="00997292" w:rsidRDefault="00997292" w:rsidP="00DC2C1A"/>
          <w:p w:rsidR="00997292" w:rsidRDefault="00997292" w:rsidP="00DC2C1A"/>
          <w:p w:rsidR="00997292" w:rsidRDefault="00D9549E" w:rsidP="00DC2C1A">
            <w:r>
              <w:rPr>
                <w:noProof/>
              </w:rPr>
              <w:lastRenderedPageBreak/>
              <w:drawing>
                <wp:inline distT="0" distB="0" distL="0" distR="0" wp14:anchorId="4AB3AAE4" wp14:editId="69AFCB4F">
                  <wp:extent cx="4127500" cy="2045335"/>
                  <wp:effectExtent l="0" t="0" r="635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04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92" w:rsidRDefault="00997292" w:rsidP="00DC2C1A"/>
          <w:p w:rsidR="00997292" w:rsidRPr="00E96AD0" w:rsidRDefault="00E96AD0" w:rsidP="00DC2C1A">
            <w:pPr>
              <w:rPr>
                <w:b/>
              </w:rPr>
            </w:pPr>
            <w:r w:rsidRPr="00E96AD0">
              <w:rPr>
                <w:b/>
              </w:rPr>
              <w:t>Tipo de examen</w:t>
            </w:r>
          </w:p>
          <w:p w:rsidR="00E96AD0" w:rsidRDefault="00E96AD0" w:rsidP="00DC2C1A">
            <w:r>
              <w:rPr>
                <w:noProof/>
              </w:rPr>
              <w:drawing>
                <wp:inline distT="0" distB="0" distL="0" distR="0" wp14:anchorId="01427B8B" wp14:editId="3F576702">
                  <wp:extent cx="4127500" cy="1720215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AD0" w:rsidRDefault="00E96AD0" w:rsidP="00DC2C1A"/>
          <w:p w:rsidR="00997292" w:rsidRPr="00C70FF5" w:rsidRDefault="00C70FF5" w:rsidP="00DC2C1A">
            <w:pPr>
              <w:rPr>
                <w:b/>
              </w:rPr>
            </w:pPr>
            <w:r w:rsidRPr="00C70FF5">
              <w:rPr>
                <w:b/>
              </w:rPr>
              <w:t>Títulos de profesores</w:t>
            </w:r>
          </w:p>
          <w:p w:rsidR="00C70FF5" w:rsidRDefault="00B11290" w:rsidP="00DC2C1A">
            <w:r>
              <w:rPr>
                <w:noProof/>
              </w:rPr>
              <w:drawing>
                <wp:inline distT="0" distB="0" distL="0" distR="0" wp14:anchorId="21881049" wp14:editId="7CD38567">
                  <wp:extent cx="4125941" cy="1852551"/>
                  <wp:effectExtent l="0" t="0" r="825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102" cy="186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290" w:rsidRPr="00B11290" w:rsidRDefault="00B11290" w:rsidP="00DC2C1A">
            <w:pPr>
              <w:rPr>
                <w:b/>
              </w:rPr>
            </w:pPr>
            <w:r w:rsidRPr="00B11290">
              <w:rPr>
                <w:b/>
              </w:rPr>
              <w:lastRenderedPageBreak/>
              <w:t>Estados de estudiantes</w:t>
            </w:r>
          </w:p>
          <w:p w:rsidR="00997292" w:rsidRDefault="00B11290" w:rsidP="00DC2C1A">
            <w:r>
              <w:rPr>
                <w:noProof/>
              </w:rPr>
              <w:drawing>
                <wp:inline distT="0" distB="0" distL="0" distR="0" wp14:anchorId="4FFD9E10" wp14:editId="70FBF3EF">
                  <wp:extent cx="4127500" cy="2174875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92" w:rsidRDefault="00B11290" w:rsidP="00DC2C1A">
            <w:r>
              <w:rPr>
                <w:noProof/>
              </w:rPr>
              <w:drawing>
                <wp:inline distT="0" distB="0" distL="0" distR="0" wp14:anchorId="3303F530" wp14:editId="39E1FFC4">
                  <wp:extent cx="2434441" cy="1068705"/>
                  <wp:effectExtent l="0" t="0" r="444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1015" b="47745"/>
                          <a:stretch/>
                        </pic:blipFill>
                        <pic:spPr bwMode="auto">
                          <a:xfrm>
                            <a:off x="0" y="0"/>
                            <a:ext cx="2434612" cy="106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2739" w:rsidRDefault="00312739" w:rsidP="00DC2C1A"/>
          <w:p w:rsidR="00312739" w:rsidRDefault="001F52AE" w:rsidP="00DC2C1A">
            <w:pPr>
              <w:rPr>
                <w:b/>
                <w:i/>
                <w:u w:val="single"/>
              </w:rPr>
            </w:pPr>
            <w:r w:rsidRPr="001F52AE">
              <w:rPr>
                <w:b/>
                <w:i/>
                <w:u w:val="single"/>
              </w:rPr>
              <w:t>Escolares</w:t>
            </w:r>
          </w:p>
          <w:p w:rsidR="001F52AE" w:rsidRPr="001F52AE" w:rsidRDefault="001F52AE" w:rsidP="00DC2C1A">
            <w:pPr>
              <w:rPr>
                <w:b/>
                <w:i/>
                <w:u w:val="single"/>
              </w:rPr>
            </w:pPr>
          </w:p>
          <w:p w:rsidR="00312739" w:rsidRDefault="001F52AE" w:rsidP="00DC2C1A">
            <w:pPr>
              <w:rPr>
                <w:b/>
              </w:rPr>
            </w:pPr>
            <w:r w:rsidRPr="001F52AE">
              <w:rPr>
                <w:b/>
              </w:rPr>
              <w:t>Especialidades</w:t>
            </w:r>
          </w:p>
          <w:p w:rsidR="001F52AE" w:rsidRDefault="0009126B" w:rsidP="00DC2C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8D227A5" wp14:editId="0CFDAAB5">
                  <wp:extent cx="4126503" cy="2185060"/>
                  <wp:effectExtent l="0" t="0" r="762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20" cy="218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52AE" w:rsidRDefault="0009126B" w:rsidP="00DC2C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FF1A1" wp14:editId="77DBD2B5">
                  <wp:extent cx="3669475" cy="1223431"/>
                  <wp:effectExtent l="0" t="0" r="762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0406"/>
                          <a:stretch/>
                        </pic:blipFill>
                        <pic:spPr bwMode="auto">
                          <a:xfrm>
                            <a:off x="0" y="0"/>
                            <a:ext cx="3693265" cy="1231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26B" w:rsidRDefault="0009126B" w:rsidP="00DC2C1A">
            <w:pPr>
              <w:rPr>
                <w:b/>
              </w:rPr>
            </w:pPr>
          </w:p>
          <w:p w:rsidR="0009126B" w:rsidRDefault="00515C05" w:rsidP="00DC2C1A">
            <w:pPr>
              <w:rPr>
                <w:b/>
              </w:rPr>
            </w:pPr>
            <w:r w:rsidRPr="00515C05">
              <w:rPr>
                <w:b/>
              </w:rPr>
              <w:t>Períodos</w:t>
            </w:r>
          </w:p>
          <w:p w:rsidR="00515C05" w:rsidRDefault="003F5775" w:rsidP="00DC2C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27C5229" wp14:editId="7E499E04">
                  <wp:extent cx="4127500" cy="1946275"/>
                  <wp:effectExtent l="0" t="0" r="635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C05" w:rsidRPr="001F52AE" w:rsidRDefault="003F5775" w:rsidP="00DC2C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66895E" wp14:editId="56D2253E">
                  <wp:extent cx="4127500" cy="1273175"/>
                  <wp:effectExtent l="0" t="0" r="6350" b="317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F5" w:rsidRDefault="00E402F5" w:rsidP="00125AB1">
            <w:pPr>
              <w:pStyle w:val="Cierre"/>
              <w:rPr>
                <w:b/>
              </w:rPr>
            </w:pPr>
          </w:p>
          <w:p w:rsidR="00EB2F05" w:rsidRDefault="00EB2F05" w:rsidP="00EB2F05">
            <w:pPr>
              <w:pStyle w:val="Firma"/>
            </w:pPr>
          </w:p>
          <w:p w:rsidR="00EB2F05" w:rsidRDefault="00EB2F05" w:rsidP="00EB2F05"/>
          <w:p w:rsidR="00EB2F05" w:rsidRDefault="00EB2F05" w:rsidP="00EB2F05"/>
          <w:p w:rsidR="00EB2F05" w:rsidRDefault="00EB2F05" w:rsidP="00EB2F05"/>
          <w:p w:rsidR="00EB2F05" w:rsidRPr="00EB2F05" w:rsidRDefault="00EB2F05" w:rsidP="00EB2F05"/>
          <w:p w:rsidR="003F5775" w:rsidRDefault="00E402F5" w:rsidP="00125AB1">
            <w:pPr>
              <w:pStyle w:val="Cierre"/>
              <w:rPr>
                <w:b/>
              </w:rPr>
            </w:pPr>
            <w:r w:rsidRPr="00E402F5">
              <w:rPr>
                <w:b/>
              </w:rPr>
              <w:lastRenderedPageBreak/>
              <w:t>Asignaturas</w:t>
            </w:r>
          </w:p>
          <w:p w:rsidR="00E402F5" w:rsidRPr="00E402F5" w:rsidRDefault="00EB2F05" w:rsidP="00E402F5">
            <w:pPr>
              <w:pStyle w:val="Firma"/>
            </w:pPr>
            <w:r>
              <w:rPr>
                <w:noProof/>
              </w:rPr>
              <w:drawing>
                <wp:inline distT="0" distB="0" distL="0" distR="0" wp14:anchorId="7A9AAB94" wp14:editId="373506F8">
                  <wp:extent cx="4127500" cy="1948815"/>
                  <wp:effectExtent l="0" t="0" r="635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775" w:rsidRPr="00EB2F05" w:rsidRDefault="00EB2F05" w:rsidP="00125AB1">
            <w:pPr>
              <w:pStyle w:val="Cierre"/>
              <w:rPr>
                <w:b/>
                <w:i/>
                <w:u w:val="single"/>
              </w:rPr>
            </w:pPr>
            <w:r w:rsidRPr="00EB2F05">
              <w:rPr>
                <w:b/>
                <w:i/>
                <w:u w:val="single"/>
              </w:rPr>
              <w:t>Académicos</w:t>
            </w:r>
          </w:p>
          <w:p w:rsidR="00EB2F05" w:rsidRDefault="00EB2F05" w:rsidP="00EB2F05">
            <w:pPr>
              <w:pStyle w:val="Firma"/>
            </w:pPr>
          </w:p>
          <w:p w:rsidR="00EB2F05" w:rsidRDefault="00EB2F05" w:rsidP="00EB2F05">
            <w:pPr>
              <w:rPr>
                <w:b/>
              </w:rPr>
            </w:pPr>
            <w:r w:rsidRPr="00EB2F05">
              <w:rPr>
                <w:b/>
              </w:rPr>
              <w:t>Clases</w:t>
            </w:r>
          </w:p>
          <w:p w:rsidR="00EB2F05" w:rsidRPr="00EB2F05" w:rsidRDefault="00630F38" w:rsidP="00EB2F0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802B9D1" wp14:editId="3D3FBDE1">
                  <wp:extent cx="4127500" cy="1805049"/>
                  <wp:effectExtent l="0" t="0" r="6350" b="508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367" cy="180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5775" w:rsidRDefault="00026680" w:rsidP="00125AB1">
            <w:pPr>
              <w:pStyle w:val="Cierre"/>
            </w:pPr>
            <w:r>
              <w:rPr>
                <w:noProof/>
              </w:rPr>
              <w:drawing>
                <wp:inline distT="0" distB="0" distL="0" distR="0" wp14:anchorId="00B9E095" wp14:editId="1985A587">
                  <wp:extent cx="4126035" cy="1151906"/>
                  <wp:effectExtent l="0" t="0" r="825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28177"/>
                          <a:stretch/>
                        </pic:blipFill>
                        <pic:spPr bwMode="auto">
                          <a:xfrm>
                            <a:off x="0" y="0"/>
                            <a:ext cx="4137545" cy="1155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5775" w:rsidRDefault="000A60D1" w:rsidP="00125AB1">
            <w:pPr>
              <w:pStyle w:val="Cierre"/>
            </w:pPr>
            <w:r>
              <w:rPr>
                <w:noProof/>
              </w:rPr>
              <w:lastRenderedPageBreak/>
              <w:drawing>
                <wp:inline distT="0" distB="0" distL="0" distR="0" wp14:anchorId="65483D18" wp14:editId="3DCE6523">
                  <wp:extent cx="4127500" cy="2303813"/>
                  <wp:effectExtent l="0" t="0" r="6350" b="127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672" cy="230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0D1" w:rsidRPr="000A60D1" w:rsidRDefault="000A60D1" w:rsidP="000A60D1">
            <w:pPr>
              <w:pStyle w:val="Firma"/>
            </w:pPr>
          </w:p>
          <w:p w:rsidR="000A60D1" w:rsidRPr="000A60D1" w:rsidRDefault="000A60D1" w:rsidP="00125AB1">
            <w:pPr>
              <w:pStyle w:val="Cierre"/>
              <w:rPr>
                <w:b/>
              </w:rPr>
            </w:pPr>
            <w:r w:rsidRPr="000A60D1">
              <w:rPr>
                <w:b/>
              </w:rPr>
              <w:t>Docentes</w:t>
            </w:r>
          </w:p>
          <w:p w:rsidR="000A60D1" w:rsidRDefault="008C4222" w:rsidP="00125AB1">
            <w:pPr>
              <w:pStyle w:val="Cierre"/>
            </w:pPr>
            <w:r>
              <w:rPr>
                <w:noProof/>
              </w:rPr>
              <w:drawing>
                <wp:inline distT="0" distB="0" distL="0" distR="0" wp14:anchorId="15CC4675" wp14:editId="6EF18522">
                  <wp:extent cx="4422483" cy="1674420"/>
                  <wp:effectExtent l="0" t="0" r="0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16" cy="167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0D1" w:rsidRDefault="008C4222" w:rsidP="000A60D1">
            <w:pPr>
              <w:pStyle w:val="Firma"/>
            </w:pPr>
            <w:r>
              <w:rPr>
                <w:noProof/>
              </w:rPr>
              <w:drawing>
                <wp:inline distT="0" distB="0" distL="0" distR="0" wp14:anchorId="06953CD5" wp14:editId="6F2D9A8A">
                  <wp:extent cx="1910715" cy="1129674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653" cy="113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20DCF" wp14:editId="03B4D24E">
                  <wp:extent cx="1910715" cy="973247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870" t="7641" r="18710" b="29745"/>
                          <a:stretch/>
                        </pic:blipFill>
                        <pic:spPr bwMode="auto">
                          <a:xfrm>
                            <a:off x="0" y="0"/>
                            <a:ext cx="1916223" cy="976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6D0" w:rsidRDefault="001E66D0" w:rsidP="001E66D0"/>
          <w:p w:rsidR="008F0703" w:rsidRDefault="008F0703" w:rsidP="001E66D0"/>
          <w:p w:rsidR="001E66D0" w:rsidRDefault="001E66D0" w:rsidP="001E66D0"/>
          <w:p w:rsidR="001E66D0" w:rsidRDefault="008F0703" w:rsidP="001E66D0">
            <w:pPr>
              <w:rPr>
                <w:b/>
              </w:rPr>
            </w:pPr>
            <w:r w:rsidRPr="008F0703">
              <w:rPr>
                <w:b/>
              </w:rPr>
              <w:lastRenderedPageBreak/>
              <w:t>Estudiantes</w:t>
            </w:r>
          </w:p>
          <w:p w:rsidR="000F61A1" w:rsidRDefault="000F61A1" w:rsidP="001E66D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2D281F7" wp14:editId="7E9BE9E3">
                  <wp:extent cx="4127500" cy="2052320"/>
                  <wp:effectExtent l="0" t="0" r="635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1A1" w:rsidRDefault="000F61A1" w:rsidP="001E66D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E8138E1" wp14:editId="71C760ED">
                  <wp:extent cx="4127500" cy="1389380"/>
                  <wp:effectExtent l="0" t="0" r="635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1A1" w:rsidRDefault="00206436" w:rsidP="001E66D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488304A" wp14:editId="7F984B9D">
                  <wp:extent cx="4127500" cy="2553970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6436" w:rsidRDefault="00206436" w:rsidP="001E66D0">
            <w:pPr>
              <w:rPr>
                <w:b/>
              </w:rPr>
            </w:pPr>
          </w:p>
          <w:p w:rsidR="00206436" w:rsidRDefault="00206436" w:rsidP="001E66D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ABF943" wp14:editId="629B7065">
                  <wp:extent cx="4127500" cy="1819747"/>
                  <wp:effectExtent l="0" t="0" r="635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09" cy="182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2DDE0" wp14:editId="43A299BE">
                  <wp:extent cx="4127500" cy="1838325"/>
                  <wp:effectExtent l="0" t="0" r="635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293FDF" w:rsidRDefault="00293FDF" w:rsidP="001E66D0">
            <w:pPr>
              <w:rPr>
                <w:b/>
              </w:rPr>
            </w:pPr>
          </w:p>
          <w:p w:rsidR="00FC777E" w:rsidRDefault="00293FDF" w:rsidP="001E66D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29A9D95" wp14:editId="04975D11">
                  <wp:extent cx="4127500" cy="1642110"/>
                  <wp:effectExtent l="0" t="0" r="635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D77" w:rsidRDefault="00176D77" w:rsidP="001E66D0">
            <w:pPr>
              <w:rPr>
                <w:b/>
              </w:rPr>
            </w:pPr>
          </w:p>
          <w:p w:rsidR="00FC777E" w:rsidRDefault="00FC777E" w:rsidP="001E66D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DE49F2B" wp14:editId="540915CC">
                  <wp:extent cx="4127500" cy="1570355"/>
                  <wp:effectExtent l="0" t="0" r="635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6BE5" w:rsidRPr="008F0703" w:rsidRDefault="00BB6BE5" w:rsidP="001E66D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653A00" wp14:editId="2A63679D">
                  <wp:extent cx="4127500" cy="706170"/>
                  <wp:effectExtent l="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118" cy="70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D82" w:rsidRDefault="001A2D82" w:rsidP="00125AB1">
            <w:pPr>
              <w:pStyle w:val="Cierre"/>
            </w:pPr>
          </w:p>
          <w:p w:rsidR="001A2D82" w:rsidRDefault="001A2D82" w:rsidP="00125AB1">
            <w:pPr>
              <w:pStyle w:val="Cierre"/>
            </w:pPr>
          </w:p>
          <w:p w:rsidR="001A2D82" w:rsidRDefault="001A2D82" w:rsidP="00125AB1">
            <w:pPr>
              <w:pStyle w:val="Cierre"/>
            </w:pPr>
          </w:p>
          <w:p w:rsidR="001A2D82" w:rsidRDefault="001A2D82" w:rsidP="001A2D82">
            <w:pPr>
              <w:pStyle w:val="Firma"/>
            </w:pPr>
          </w:p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/>
          <w:p w:rsidR="001A2D82" w:rsidRDefault="001A2D82" w:rsidP="001A2D82">
            <w:r>
              <w:rPr>
                <w:noProof/>
              </w:rPr>
              <w:lastRenderedPageBreak/>
              <w:drawing>
                <wp:inline distT="0" distB="0" distL="0" distR="0" wp14:anchorId="4BC45A37" wp14:editId="01C15696">
                  <wp:extent cx="4127500" cy="1651635"/>
                  <wp:effectExtent l="0" t="0" r="635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65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D77" w:rsidRDefault="00176D77" w:rsidP="001A2D82"/>
          <w:p w:rsidR="00176D77" w:rsidRDefault="001A2D82" w:rsidP="001A2D82">
            <w:r>
              <w:rPr>
                <w:noProof/>
              </w:rPr>
              <w:drawing>
                <wp:inline distT="0" distB="0" distL="0" distR="0" wp14:anchorId="2063E455" wp14:editId="7A65139B">
                  <wp:extent cx="4127500" cy="2580005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69CC" w:rsidRPr="001569CC" w:rsidRDefault="001569CC" w:rsidP="00176D77">
            <w:pPr>
              <w:spacing w:line="240" w:lineRule="auto"/>
              <w:rPr>
                <w:sz w:val="8"/>
                <w:szCs w:val="20"/>
              </w:rPr>
            </w:pPr>
          </w:p>
          <w:p w:rsidR="001569CC" w:rsidRDefault="00176D77" w:rsidP="00176D77">
            <w:pPr>
              <w:spacing w:line="240" w:lineRule="auto"/>
              <w:rPr>
                <w:sz w:val="20"/>
                <w:szCs w:val="20"/>
              </w:rPr>
            </w:pPr>
            <w:r w:rsidRPr="00176D77">
              <w:rPr>
                <w:sz w:val="20"/>
                <w:szCs w:val="20"/>
              </w:rPr>
              <w:t>Ejemplo de vista Alumno agregando foto y Equivalencia o Equiparación</w:t>
            </w:r>
          </w:p>
          <w:p w:rsidR="004D7F4E" w:rsidRPr="001569CC" w:rsidRDefault="001569CC" w:rsidP="001569CC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4127500" cy="1539875"/>
                  <wp:effectExtent l="0" t="0" r="6350" b="3175"/>
                  <wp:docPr id="16" name="Imagen 16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lumno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18EF" w:rsidRDefault="00C018EF" w:rsidP="00EF7109">
      <w:pPr>
        <w:pStyle w:val="Sinespaciado"/>
      </w:pPr>
    </w:p>
    <w:sectPr w:rsidR="00C018EF" w:rsidSect="00741B14">
      <w:headerReference w:type="default" r:id="rId35"/>
      <w:footerReference w:type="default" r:id="rId36"/>
      <w:footerReference w:type="first" r:id="rId37"/>
      <w:pgSz w:w="11906" w:h="16838" w:code="9"/>
      <w:pgMar w:top="864" w:right="864" w:bottom="2304" w:left="864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4BBB" w:rsidRDefault="00024BBB" w:rsidP="00713050">
      <w:pPr>
        <w:spacing w:line="240" w:lineRule="auto"/>
      </w:pPr>
      <w:r>
        <w:separator/>
      </w:r>
    </w:p>
  </w:endnote>
  <w:endnote w:type="continuationSeparator" w:id="0">
    <w:p w:rsidR="00024BBB" w:rsidRDefault="00024BBB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Default="00217980" w:rsidP="00217980">
        <w:pPr>
          <w:pStyle w:val="Piedepgina"/>
          <w:rPr>
            <w:noProof/>
          </w:rPr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28206F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7980" w:rsidRDefault="00217980" w:rsidP="00DC2C1A">
    <w:pPr>
      <w:pStyle w:val="Piedepgina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4BBB" w:rsidRDefault="00024BBB" w:rsidP="00713050">
      <w:pPr>
        <w:spacing w:line="240" w:lineRule="auto"/>
      </w:pPr>
      <w:r>
        <w:separator/>
      </w:r>
    </w:p>
  </w:footnote>
  <w:footnote w:type="continuationSeparator" w:id="0">
    <w:p w:rsidR="00024BBB" w:rsidRDefault="00024BBB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678"/>
      <w:gridCol w:w="6500"/>
    </w:tblGrid>
    <w:tr w:rsidR="00125981" w:rsidRPr="00F207C0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:rsidR="00125981" w:rsidRPr="00F207C0" w:rsidRDefault="00024BBB" w:rsidP="00056102">
          <w:pPr>
            <w:pStyle w:val="Iniciales"/>
          </w:pPr>
          <w:sdt>
            <w:sdtPr>
              <w:alias w:val="Iniciales:"/>
              <w:tag w:val="Iniciales:"/>
              <w:id w:val="-1015616875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/>
            <w:sdtContent>
              <w:r w:rsidR="00DC2C1A">
                <w:t>ce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500"/>
          </w:tblGrid>
          <w:tr w:rsidR="00125981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25981" w:rsidRPr="00EF7109" w:rsidRDefault="00024BBB" w:rsidP="00EF7109">
                <w:pPr>
                  <w:pStyle w:val="Ttulo1"/>
                  <w:outlineLvl w:val="0"/>
                </w:pPr>
                <w:sdt>
                  <w:sdtPr>
                    <w:rPr>
                      <w:lang w:bidi="es-ES"/>
                    </w:rPr>
                    <w:alias w:val="Escriba su nombre:"/>
                    <w:tag w:val="Escriba su nombre:"/>
                    <w:id w:val="679465656"/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0F61A1">
                      <w:rPr>
                        <w:lang w:bidi="es-ES"/>
                      </w:rPr>
                      <w:t>Control Escolar</w:t>
                    </w:r>
                  </w:sdtContent>
                </w:sdt>
              </w:p>
              <w:p w:rsidR="00125981" w:rsidRDefault="00125981" w:rsidP="00125981">
                <w:pPr>
                  <w:pStyle w:val="Ttulo2"/>
                  <w:outlineLvl w:val="1"/>
                </w:pPr>
              </w:p>
            </w:tc>
          </w:tr>
        </w:tbl>
        <w:p w:rsidR="00125981" w:rsidRPr="00F207C0" w:rsidRDefault="00125981" w:rsidP="00125981"/>
      </w:tc>
    </w:tr>
  </w:tbl>
  <w:p w:rsidR="00217980" w:rsidRDefault="00056102">
    <w:pPr>
      <w:pStyle w:val="Encabezado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4478B8B" wp14:editId="77C13E57">
              <wp:simplePos x="0" y="0"/>
              <wp:positionH relativeFrom="column">
                <wp:posOffset>3810</wp:posOffset>
              </wp:positionH>
              <wp:positionV relativeFrom="paragraph">
                <wp:posOffset>-1878330</wp:posOffset>
              </wp:positionV>
              <wp:extent cx="6456046" cy="1810512"/>
              <wp:effectExtent l="0" t="0" r="1905" b="0"/>
              <wp:wrapNone/>
              <wp:docPr id="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046" cy="1810512"/>
                        <a:chOff x="0" y="0"/>
                        <a:chExt cx="6456046" cy="1810512"/>
                      </a:xfrm>
                    </wpg:grpSpPr>
                    <wps:wsp>
                      <wps:cNvPr id="53" name="Rectángulo rojo"/>
                      <wps:cNvSpPr/>
                      <wps:spPr>
                        <a:xfrm>
                          <a:off x="1133422" y="419042"/>
                          <a:ext cx="5322624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Círculo blanco"/>
                      <wps:cNvSpPr/>
                      <wps:spPr>
                        <a:xfrm>
                          <a:off x="57150" y="57150"/>
                          <a:ext cx="1704460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Círculo rojo"/>
                      <wps:cNvSpPr/>
                      <wps:spPr>
                        <a:xfrm>
                          <a:off x="0" y="0"/>
                          <a:ext cx="1810488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97662FD" id="Grupo 3" o:spid="_x0000_s1026" style="position:absolute;margin-left:.3pt;margin-top:-147.9pt;width:508.35pt;height:142.55pt;z-index:-251657216;mso-width-relative:margin" coordsize="64560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">
              <v:rect id="Rectángulo rojo" o:spid="_x0000_s1027" style="position:absolute;left:11334;top:4190;width:5322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roxQAAANsAAAAPAAAAZHJzL2Rvd25yZXYueG1sRI9Ba8JA&#10;FITvBf/D8oTemo2GVo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CedVroxQAAANsAAAAP&#10;AAAAAAAAAAAAAAAAAAcCAABkcnMvZG93bnJldi54bWxQSwUGAAAAAAMAAwC3AAAA+QIA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4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C1C44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25A44A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B46D7E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85AC9F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C3A1C9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406E9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44D77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98407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36D2A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D2686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28A5D51"/>
    <w:multiLevelType w:val="hybridMultilevel"/>
    <w:tmpl w:val="7EB217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0688A"/>
    <w:multiLevelType w:val="hybridMultilevel"/>
    <w:tmpl w:val="9B966E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970D6"/>
    <w:multiLevelType w:val="hybridMultilevel"/>
    <w:tmpl w:val="0CD48A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96D90"/>
    <w:multiLevelType w:val="hybridMultilevel"/>
    <w:tmpl w:val="D5E41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C1A"/>
    <w:rsid w:val="00022E2F"/>
    <w:rsid w:val="00024BBB"/>
    <w:rsid w:val="00026680"/>
    <w:rsid w:val="000353A6"/>
    <w:rsid w:val="00056102"/>
    <w:rsid w:val="0006350A"/>
    <w:rsid w:val="0009126B"/>
    <w:rsid w:val="000A60D1"/>
    <w:rsid w:val="000B0C2C"/>
    <w:rsid w:val="000E5C48"/>
    <w:rsid w:val="000F61A1"/>
    <w:rsid w:val="0011675E"/>
    <w:rsid w:val="00125981"/>
    <w:rsid w:val="00125AB1"/>
    <w:rsid w:val="00135EC8"/>
    <w:rsid w:val="00151C62"/>
    <w:rsid w:val="001569CC"/>
    <w:rsid w:val="00176D77"/>
    <w:rsid w:val="00184BAC"/>
    <w:rsid w:val="001A2D82"/>
    <w:rsid w:val="001B2EDF"/>
    <w:rsid w:val="001B403A"/>
    <w:rsid w:val="001E66D0"/>
    <w:rsid w:val="001F4555"/>
    <w:rsid w:val="001F52AE"/>
    <w:rsid w:val="00206436"/>
    <w:rsid w:val="00217980"/>
    <w:rsid w:val="00223B22"/>
    <w:rsid w:val="00236E19"/>
    <w:rsid w:val="00247A2D"/>
    <w:rsid w:val="00271662"/>
    <w:rsid w:val="0027404F"/>
    <w:rsid w:val="0028206F"/>
    <w:rsid w:val="00284544"/>
    <w:rsid w:val="00287B61"/>
    <w:rsid w:val="00290F15"/>
    <w:rsid w:val="00293B83"/>
    <w:rsid w:val="00293FDF"/>
    <w:rsid w:val="002971F2"/>
    <w:rsid w:val="002B091C"/>
    <w:rsid w:val="002B6072"/>
    <w:rsid w:val="002C2CDD"/>
    <w:rsid w:val="002D45C6"/>
    <w:rsid w:val="00312739"/>
    <w:rsid w:val="00313E86"/>
    <w:rsid w:val="00364079"/>
    <w:rsid w:val="00375460"/>
    <w:rsid w:val="003F5775"/>
    <w:rsid w:val="004077FB"/>
    <w:rsid w:val="00423EB0"/>
    <w:rsid w:val="00424DD9"/>
    <w:rsid w:val="00443F85"/>
    <w:rsid w:val="00462747"/>
    <w:rsid w:val="004717C5"/>
    <w:rsid w:val="00483243"/>
    <w:rsid w:val="004A7665"/>
    <w:rsid w:val="004D4DB9"/>
    <w:rsid w:val="004D6000"/>
    <w:rsid w:val="004D7F4E"/>
    <w:rsid w:val="00500648"/>
    <w:rsid w:val="00515C05"/>
    <w:rsid w:val="00543DB7"/>
    <w:rsid w:val="0055382B"/>
    <w:rsid w:val="00580D38"/>
    <w:rsid w:val="005A530F"/>
    <w:rsid w:val="005C0525"/>
    <w:rsid w:val="005D4417"/>
    <w:rsid w:val="00610578"/>
    <w:rsid w:val="0062780D"/>
    <w:rsid w:val="00630F38"/>
    <w:rsid w:val="00641630"/>
    <w:rsid w:val="006658C4"/>
    <w:rsid w:val="00684488"/>
    <w:rsid w:val="006A3CE7"/>
    <w:rsid w:val="006A5C47"/>
    <w:rsid w:val="006B1D55"/>
    <w:rsid w:val="006C4C50"/>
    <w:rsid w:val="006E1DC7"/>
    <w:rsid w:val="006E7384"/>
    <w:rsid w:val="00706F7F"/>
    <w:rsid w:val="00713050"/>
    <w:rsid w:val="00741B14"/>
    <w:rsid w:val="00746F7F"/>
    <w:rsid w:val="007623E5"/>
    <w:rsid w:val="00796BFE"/>
    <w:rsid w:val="007C16C5"/>
    <w:rsid w:val="007C7C1A"/>
    <w:rsid w:val="00811117"/>
    <w:rsid w:val="00864D4A"/>
    <w:rsid w:val="008A1907"/>
    <w:rsid w:val="008C4222"/>
    <w:rsid w:val="008C44E9"/>
    <w:rsid w:val="008E1D0F"/>
    <w:rsid w:val="008F0703"/>
    <w:rsid w:val="00997292"/>
    <w:rsid w:val="009D6855"/>
    <w:rsid w:val="009F75B3"/>
    <w:rsid w:val="00A056FC"/>
    <w:rsid w:val="00A238EE"/>
    <w:rsid w:val="00A42540"/>
    <w:rsid w:val="00A839E3"/>
    <w:rsid w:val="00AD22CE"/>
    <w:rsid w:val="00AD7055"/>
    <w:rsid w:val="00AF4727"/>
    <w:rsid w:val="00B11290"/>
    <w:rsid w:val="00B56E1F"/>
    <w:rsid w:val="00B60A88"/>
    <w:rsid w:val="00B66BFE"/>
    <w:rsid w:val="00BB6BE5"/>
    <w:rsid w:val="00C018EF"/>
    <w:rsid w:val="00C05502"/>
    <w:rsid w:val="00C2098A"/>
    <w:rsid w:val="00C57D37"/>
    <w:rsid w:val="00C70FF5"/>
    <w:rsid w:val="00C7741E"/>
    <w:rsid w:val="00CA3DF1"/>
    <w:rsid w:val="00CA4581"/>
    <w:rsid w:val="00CA56C1"/>
    <w:rsid w:val="00CE18D5"/>
    <w:rsid w:val="00D123DB"/>
    <w:rsid w:val="00D87154"/>
    <w:rsid w:val="00D9549E"/>
    <w:rsid w:val="00DC2C1A"/>
    <w:rsid w:val="00E024C9"/>
    <w:rsid w:val="00E22E87"/>
    <w:rsid w:val="00E402F5"/>
    <w:rsid w:val="00E8007E"/>
    <w:rsid w:val="00E96AD0"/>
    <w:rsid w:val="00E96C92"/>
    <w:rsid w:val="00EB2F05"/>
    <w:rsid w:val="00EF7109"/>
    <w:rsid w:val="00F207C0"/>
    <w:rsid w:val="00F20AE5"/>
    <w:rsid w:val="00F30A68"/>
    <w:rsid w:val="00F328B4"/>
    <w:rsid w:val="00F3626A"/>
    <w:rsid w:val="00F645C7"/>
    <w:rsid w:val="00F84624"/>
    <w:rsid w:val="00F87ECA"/>
    <w:rsid w:val="00F9000F"/>
    <w:rsid w:val="00FC777E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8504876"/>
  <w15:chartTrackingRefBased/>
  <w15:docId w15:val="{032A0F2E-DB51-44CE-8199-87B298CBB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82B"/>
  </w:style>
  <w:style w:type="paragraph" w:styleId="Ttulo1">
    <w:name w:val="heading 1"/>
    <w:basedOn w:val="Normal"/>
    <w:link w:val="Ttulo1C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55382B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55382B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0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057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057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5382B"/>
    <w:rPr>
      <w:rFonts w:asciiTheme="majorHAnsi" w:eastAsiaTheme="majorEastAsia" w:hAnsiTheme="majorHAnsi" w:cstheme="majorBidi"/>
      <w:caps/>
      <w:sz w:val="32"/>
      <w:szCs w:val="24"/>
    </w:rPr>
  </w:style>
  <w:style w:type="table" w:styleId="Tablaconcuadrcula">
    <w:name w:val="Table Grid"/>
    <w:basedOn w:val="Tabla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8"/>
    <w:qFormat/>
    <w:rsid w:val="00E22E87"/>
    <w:pPr>
      <w:spacing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D123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rsid w:val="0055382B"/>
    <w:rPr>
      <w:rFonts w:asciiTheme="majorHAnsi" w:eastAsiaTheme="majorEastAsia" w:hAnsiTheme="majorHAnsi" w:cstheme="majorBidi"/>
      <w:iCs/>
      <w:caps/>
    </w:rPr>
  </w:style>
  <w:style w:type="paragraph" w:styleId="Encabezado">
    <w:name w:val="header"/>
    <w:basedOn w:val="Normal"/>
    <w:link w:val="EncabezadoCar"/>
    <w:uiPriority w:val="99"/>
    <w:unhideWhenUsed/>
    <w:rsid w:val="00151C62"/>
    <w:pPr>
      <w:spacing w:line="240" w:lineRule="auto"/>
    </w:pPr>
  </w:style>
  <w:style w:type="paragraph" w:customStyle="1" w:styleId="Iniciales">
    <w:name w:val="Iniciales"/>
    <w:basedOn w:val="Normal"/>
    <w:next w:val="Ttulo3"/>
    <w:uiPriority w:val="1"/>
    <w:qFormat/>
    <w:rsid w:val="0055382B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EncabezadoCar">
    <w:name w:val="Encabezado Car"/>
    <w:basedOn w:val="Fuentedeprrafopredeter"/>
    <w:link w:val="Encabezado"/>
    <w:uiPriority w:val="99"/>
    <w:rsid w:val="00151C62"/>
  </w:style>
  <w:style w:type="paragraph" w:styleId="Piedepgina">
    <w:name w:val="footer"/>
    <w:basedOn w:val="Normal"/>
    <w:link w:val="PiedepginaC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C62"/>
    <w:rPr>
      <w:rFonts w:asciiTheme="majorHAnsi" w:hAnsiTheme="majorHAnsi"/>
      <w:caps/>
    </w:rPr>
  </w:style>
  <w:style w:type="paragraph" w:styleId="Saludo">
    <w:name w:val="Salutation"/>
    <w:basedOn w:val="Normal"/>
    <w:next w:val="Normal"/>
    <w:link w:val="SaludoCar"/>
    <w:uiPriority w:val="12"/>
    <w:qFormat/>
    <w:rsid w:val="00AD22CE"/>
  </w:style>
  <w:style w:type="character" w:customStyle="1" w:styleId="SaludoCar">
    <w:name w:val="Saludo Car"/>
    <w:basedOn w:val="Fuentedeprrafopredeter"/>
    <w:link w:val="Saludo"/>
    <w:uiPriority w:val="12"/>
    <w:rsid w:val="00AD22CE"/>
  </w:style>
  <w:style w:type="paragraph" w:styleId="Cierre">
    <w:name w:val="Closing"/>
    <w:basedOn w:val="Normal"/>
    <w:next w:val="Firma"/>
    <w:link w:val="CierreCar"/>
    <w:uiPriority w:val="13"/>
    <w:qFormat/>
    <w:rsid w:val="00AD22CE"/>
    <w:pPr>
      <w:spacing w:before="360"/>
      <w:contextualSpacing/>
    </w:pPr>
  </w:style>
  <w:style w:type="character" w:customStyle="1" w:styleId="CierreCar">
    <w:name w:val="Cierre Car"/>
    <w:basedOn w:val="Fuentedeprrafopredeter"/>
    <w:link w:val="Cierre"/>
    <w:uiPriority w:val="13"/>
    <w:rsid w:val="00AD22CE"/>
  </w:style>
  <w:style w:type="paragraph" w:styleId="Firma">
    <w:name w:val="Signature"/>
    <w:basedOn w:val="Normal"/>
    <w:next w:val="Normal"/>
    <w:link w:val="FirmaCar"/>
    <w:uiPriority w:val="14"/>
    <w:qFormat/>
    <w:rsid w:val="00AD22CE"/>
    <w:pPr>
      <w:spacing w:after="200" w:line="240" w:lineRule="auto"/>
    </w:pPr>
  </w:style>
  <w:style w:type="character" w:customStyle="1" w:styleId="FirmaCar">
    <w:name w:val="Firma Car"/>
    <w:basedOn w:val="Fuentedeprrafopredeter"/>
    <w:link w:val="Firma"/>
    <w:uiPriority w:val="14"/>
    <w:rsid w:val="007623E5"/>
  </w:style>
  <w:style w:type="paragraph" w:styleId="Fecha">
    <w:name w:val="Date"/>
    <w:basedOn w:val="Normal"/>
    <w:next w:val="Normal"/>
    <w:link w:val="FechaCar"/>
    <w:uiPriority w:val="11"/>
    <w:qFormat/>
    <w:rsid w:val="00AD22CE"/>
    <w:pPr>
      <w:spacing w:before="780" w:after="200"/>
    </w:pPr>
  </w:style>
  <w:style w:type="character" w:customStyle="1" w:styleId="FechaCar">
    <w:name w:val="Fecha Car"/>
    <w:basedOn w:val="Fuentedeprrafopredeter"/>
    <w:link w:val="Fecha"/>
    <w:uiPriority w:val="11"/>
    <w:rsid w:val="00AD22CE"/>
  </w:style>
  <w:style w:type="character" w:customStyle="1" w:styleId="Ttulo8Car">
    <w:name w:val="Título 8 Car"/>
    <w:basedOn w:val="Fuentedeprrafopredeter"/>
    <w:link w:val="Ttulo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0578"/>
    <w:rPr>
      <w:rFonts w:ascii="Segoe UI" w:hAnsi="Segoe UI" w:cs="Segoe UI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610578"/>
  </w:style>
  <w:style w:type="paragraph" w:styleId="Textodebloque">
    <w:name w:val="Block Text"/>
    <w:basedOn w:val="Normal"/>
    <w:uiPriority w:val="99"/>
    <w:semiHidden/>
    <w:unhideWhenUsed/>
    <w:rsid w:val="00D123DB"/>
    <w:pPr>
      <w:pBdr>
        <w:top w:val="single" w:sz="2" w:space="10" w:color="EA4E4E" w:themeColor="accent1" w:shadow="1"/>
        <w:left w:val="single" w:sz="2" w:space="10" w:color="EA4E4E" w:themeColor="accent1" w:shadow="1"/>
        <w:bottom w:val="single" w:sz="2" w:space="10" w:color="EA4E4E" w:themeColor="accent1" w:shadow="1"/>
        <w:right w:val="single" w:sz="2" w:space="10" w:color="EA4E4E" w:themeColor="accent1" w:shadow="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1057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10578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10578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1057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10578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10578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10578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10578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10578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1057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10578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10578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10578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10578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10578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10578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610578"/>
    <w:rPr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10578"/>
    <w:pPr>
      <w:spacing w:after="200" w:line="240" w:lineRule="auto"/>
    </w:pPr>
    <w:rPr>
      <w:i/>
      <w:iCs/>
      <w:color w:val="44546A" w:themeColor="text2"/>
      <w:szCs w:val="18"/>
    </w:rPr>
  </w:style>
  <w:style w:type="table" w:styleId="Cuadrculavistosa">
    <w:name w:val="Colorful Grid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610578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0578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057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0578"/>
    <w:rPr>
      <w:b/>
      <w:bCs/>
      <w:szCs w:val="20"/>
    </w:rPr>
  </w:style>
  <w:style w:type="table" w:styleId="Listaoscura">
    <w:name w:val="Dark List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10578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10578"/>
    <w:pPr>
      <w:spacing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10578"/>
  </w:style>
  <w:style w:type="character" w:styleId="nfasis">
    <w:name w:val="Emphasis"/>
    <w:basedOn w:val="Fuentedeprrafopredeter"/>
    <w:uiPriority w:val="10"/>
    <w:semiHidden/>
    <w:unhideWhenUsed/>
    <w:rsid w:val="00610578"/>
    <w:rPr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610578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0578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610578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610578"/>
    <w:rPr>
      <w:color w:val="954F72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610578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10578"/>
    <w:rPr>
      <w:szCs w:val="20"/>
    </w:rPr>
  </w:style>
  <w:style w:type="table" w:styleId="Tablaconcuadrcula1clara">
    <w:name w:val="Grid Table 1 Light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610578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0578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0578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610578"/>
  </w:style>
  <w:style w:type="paragraph" w:styleId="DireccinHTML">
    <w:name w:val="HTML Address"/>
    <w:basedOn w:val="Normal"/>
    <w:link w:val="DireccinHTMLCar"/>
    <w:uiPriority w:val="99"/>
    <w:semiHidden/>
    <w:unhideWhenUsed/>
    <w:rsid w:val="00610578"/>
    <w:pPr>
      <w:spacing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10578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1057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610578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10578"/>
    <w:pPr>
      <w:spacing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10578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10578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10578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610578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10578"/>
    <w:pPr>
      <w:spacing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10578"/>
    <w:pPr>
      <w:spacing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10578"/>
    <w:pPr>
      <w:spacing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10578"/>
    <w:pPr>
      <w:spacing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10578"/>
    <w:pPr>
      <w:spacing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10578"/>
    <w:pPr>
      <w:spacing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10578"/>
    <w:pPr>
      <w:spacing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10578"/>
    <w:pPr>
      <w:spacing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10578"/>
    <w:pPr>
      <w:spacing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10578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D123DB"/>
    <w:rPr>
      <w:i/>
      <w:iCs/>
      <w:color w:val="D01818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D123DB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D123DB"/>
    <w:rPr>
      <w:i/>
      <w:iCs/>
      <w:color w:val="D01818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D123DB"/>
    <w:rPr>
      <w:b/>
      <w:bCs/>
      <w:caps w:val="0"/>
      <w:smallCaps/>
      <w:color w:val="D01818" w:themeColor="accent1" w:themeShade="BF"/>
      <w:spacing w:val="5"/>
    </w:rPr>
  </w:style>
  <w:style w:type="table" w:styleId="Cuadrculaclara">
    <w:name w:val="Light Grid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10578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610578"/>
  </w:style>
  <w:style w:type="paragraph" w:styleId="Lista">
    <w:name w:val="List"/>
    <w:basedOn w:val="Normal"/>
    <w:uiPriority w:val="99"/>
    <w:semiHidden/>
    <w:unhideWhenUsed/>
    <w:rsid w:val="0061057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1057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1057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1057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10578"/>
    <w:pPr>
      <w:ind w:left="1800" w:hanging="360"/>
      <w:contextualSpacing/>
    </w:pPr>
  </w:style>
  <w:style w:type="paragraph" w:styleId="Listaconvietas">
    <w:name w:val="List Bullet"/>
    <w:basedOn w:val="Normal"/>
    <w:uiPriority w:val="99"/>
    <w:semiHidden/>
    <w:unhideWhenUsed/>
    <w:rsid w:val="00610578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10578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10578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10578"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10578"/>
    <w:pPr>
      <w:numPr>
        <w:numId w:val="5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610578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10578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10578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10578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10578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10578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10578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10578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10578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10578"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610578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61057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10578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1057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1057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10578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610578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10578"/>
    <w:pPr>
      <w:spacing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10578"/>
  </w:style>
  <w:style w:type="character" w:styleId="Nmerodepgina">
    <w:name w:val="page number"/>
    <w:basedOn w:val="Fuentedeprrafopredeter"/>
    <w:uiPriority w:val="99"/>
    <w:semiHidden/>
    <w:unhideWhenUsed/>
    <w:rsid w:val="00610578"/>
  </w:style>
  <w:style w:type="table" w:styleId="Tablanormal1">
    <w:name w:val="Plain Table 1"/>
    <w:basedOn w:val="Tablanormal"/>
    <w:uiPriority w:val="41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610578"/>
    <w:pPr>
      <w:spacing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10578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6105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10578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610578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61057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610578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610578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10578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1057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1057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61057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10578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10578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10578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10578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1057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61057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610578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10578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10578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10578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10578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1057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61057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1057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1057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610578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610578"/>
  </w:style>
  <w:style w:type="table" w:styleId="Tablaprofesional">
    <w:name w:val="Table Professional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61057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1057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1057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1057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105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610578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1057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10578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61057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10578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105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1057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1057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10578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10578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10578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10578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10578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10578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7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am\AppData\Roaming\Microsoft\Templates\Carta%20de%20presentaci&#243;n%20impecable%20dise&#241;ada%20por%20MOO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498152C306F4A16B8A06BA730C24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AD311-8814-4C83-9A49-2B6FE4D05CC5}"/>
      </w:docPartPr>
      <w:docPartBody>
        <w:p w:rsidR="00725531" w:rsidRDefault="00DC0440">
          <w:pPr>
            <w:pStyle w:val="3498152C306F4A16B8A06BA730C24697"/>
          </w:pPr>
          <w:r>
            <w:t>sN</w:t>
          </w:r>
        </w:p>
      </w:docPartBody>
    </w:docPart>
    <w:docPart>
      <w:docPartPr>
        <w:name w:val="0BF89256BE084879AF9DA5286AB86A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80435-B150-421D-91BA-85D4CAE250E1}"/>
      </w:docPartPr>
      <w:docPartBody>
        <w:p w:rsidR="00725531" w:rsidRDefault="00DC0440">
          <w:pPr>
            <w:pStyle w:val="0BF89256BE084879AF9DA5286AB86AEA"/>
          </w:pPr>
          <w:r>
            <w:t>Your name</w:t>
          </w:r>
        </w:p>
      </w:docPartBody>
    </w:docPart>
    <w:docPart>
      <w:docPartPr>
        <w:name w:val="960D04B8ED874AC78D03BE445D7A9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427D2-E426-451A-BDAF-11501354B9D3}"/>
      </w:docPartPr>
      <w:docPartBody>
        <w:p w:rsidR="00725531" w:rsidRDefault="00DC0440">
          <w:pPr>
            <w:pStyle w:val="960D04B8ED874AC78D03BE445D7A9440"/>
          </w:pPr>
          <w:r>
            <w:rPr>
              <w:lang w:bidi="es-ES"/>
            </w:rPr>
            <w:t>Nombre del destinatario</w:t>
          </w:r>
        </w:p>
      </w:docPartBody>
    </w:docPart>
    <w:docPart>
      <w:docPartPr>
        <w:name w:val="7954D12BEE6049B8BE052B9EBAD0C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6E6BB-114D-4F35-9F21-D68E39A15B22}"/>
      </w:docPartPr>
      <w:docPartBody>
        <w:p w:rsidR="00725531" w:rsidRDefault="00DC0440">
          <w:pPr>
            <w:pStyle w:val="7954D12BEE6049B8BE052B9EBAD0CB2E"/>
          </w:pPr>
          <w:r w:rsidRPr="006658C4">
            <w:rPr>
              <w:lang w:bidi="es-ES"/>
            </w:rPr>
            <w:t>nombre del destinatario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40"/>
    <w:rsid w:val="0029642E"/>
    <w:rsid w:val="00725531"/>
    <w:rsid w:val="00772C00"/>
    <w:rsid w:val="00DC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98152C306F4A16B8A06BA730C24697">
    <w:name w:val="3498152C306F4A16B8A06BA730C24697"/>
  </w:style>
  <w:style w:type="paragraph" w:customStyle="1" w:styleId="95032C14A1C441E5ADFEA2410DA6E589">
    <w:name w:val="95032C14A1C441E5ADFEA2410DA6E589"/>
  </w:style>
  <w:style w:type="paragraph" w:customStyle="1" w:styleId="BC535926A1A54CBC83E7FDBB8632FF60">
    <w:name w:val="BC535926A1A54CBC83E7FDBB8632FF60"/>
  </w:style>
  <w:style w:type="paragraph" w:customStyle="1" w:styleId="A07411E3983B409CB5F47893986A65D2">
    <w:name w:val="A07411E3983B409CB5F47893986A65D2"/>
  </w:style>
  <w:style w:type="paragraph" w:customStyle="1" w:styleId="FE059E31E200419196F1AF3A2A1BF18A">
    <w:name w:val="FE059E31E200419196F1AF3A2A1BF18A"/>
  </w:style>
  <w:style w:type="paragraph" w:customStyle="1" w:styleId="C790BF8109334C41991CB56D5FE339E2">
    <w:name w:val="C790BF8109334C41991CB56D5FE339E2"/>
  </w:style>
  <w:style w:type="paragraph" w:customStyle="1" w:styleId="0BF89256BE084879AF9DA5286AB86AEA">
    <w:name w:val="0BF89256BE084879AF9DA5286AB86AEA"/>
  </w:style>
  <w:style w:type="paragraph" w:customStyle="1" w:styleId="0FC9383B92BB4739BFB1FBC8C62967D1">
    <w:name w:val="0FC9383B92BB4739BFB1FBC8C62967D1"/>
  </w:style>
  <w:style w:type="paragraph" w:customStyle="1" w:styleId="EA599D1E556A411AA4C7108762F9E34E">
    <w:name w:val="EA599D1E556A411AA4C7108762F9E34E"/>
  </w:style>
  <w:style w:type="paragraph" w:customStyle="1" w:styleId="960D04B8ED874AC78D03BE445D7A9440">
    <w:name w:val="960D04B8ED874AC78D03BE445D7A9440"/>
  </w:style>
  <w:style w:type="paragraph" w:customStyle="1" w:styleId="0CC0A55ECC8141389D4FCFE5084FEC71">
    <w:name w:val="0CC0A55ECC8141389D4FCFE5084FEC71"/>
  </w:style>
  <w:style w:type="paragraph" w:customStyle="1" w:styleId="AFA8BECFA89948C2B216BC8D4FEA63AD">
    <w:name w:val="AFA8BECFA89948C2B216BC8D4FEA63AD"/>
  </w:style>
  <w:style w:type="paragraph" w:customStyle="1" w:styleId="E20AD59319C048EC9F7097D24C56FC0B">
    <w:name w:val="E20AD59319C048EC9F7097D24C56FC0B"/>
  </w:style>
  <w:style w:type="paragraph" w:customStyle="1" w:styleId="2A64BB6635CE488DB8D3E311262A76CD">
    <w:name w:val="2A64BB6635CE488DB8D3E311262A76CD"/>
  </w:style>
  <w:style w:type="paragraph" w:customStyle="1" w:styleId="C30F2B85728F4EAD9FFFC0F8E28D1FCB">
    <w:name w:val="C30F2B85728F4EAD9FFFC0F8E28D1FCB"/>
  </w:style>
  <w:style w:type="paragraph" w:customStyle="1" w:styleId="7954D12BEE6049B8BE052B9EBAD0CB2E">
    <w:name w:val="7954D12BEE6049B8BE052B9EBAD0CB2E"/>
  </w:style>
  <w:style w:type="paragraph" w:customStyle="1" w:styleId="A6EB0828A7704CA48D9E001983E3D955">
    <w:name w:val="A6EB0828A7704CA48D9E001983E3D955"/>
  </w:style>
  <w:style w:type="paragraph" w:customStyle="1" w:styleId="D091EBA9A37C4CF4832CE59657EF8D94">
    <w:name w:val="D091EBA9A37C4CF4832CE59657EF8D94"/>
  </w:style>
  <w:style w:type="paragraph" w:customStyle="1" w:styleId="CCB6E6AC98BB49B7AB03E9714C526ADF">
    <w:name w:val="CCB6E6AC98BB49B7AB03E9714C526A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impecable diseñada por MOO(2).dotx</Template>
  <TotalTime>381</TotalTime>
  <Pages>12</Pages>
  <Words>1028</Words>
  <Characters>5657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22 06 201</Company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 Escolar</dc:creator>
  <cp:keywords>ce</cp:keywords>
  <dc:description/>
  <cp:lastModifiedBy>isam</cp:lastModifiedBy>
  <cp:revision>14</cp:revision>
  <dcterms:created xsi:type="dcterms:W3CDTF">2018-06-22T14:17:00Z</dcterms:created>
  <dcterms:modified xsi:type="dcterms:W3CDTF">2018-06-25T13:12:00Z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